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1BCF3B" w14:textId="77777777" w:rsidR="002147FA" w:rsidRDefault="002147FA">
      <w:r>
        <w:br w:type="page"/>
      </w:r>
    </w:p>
    <w:tbl>
      <w:tblPr>
        <w:tblStyle w:val="TableGrid"/>
        <w:tblW w:w="13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1"/>
        <w:gridCol w:w="2033"/>
        <w:gridCol w:w="2094"/>
        <w:gridCol w:w="2091"/>
        <w:gridCol w:w="2080"/>
        <w:gridCol w:w="2215"/>
        <w:gridCol w:w="2215"/>
      </w:tblGrid>
      <w:tr w:rsidR="00D26E94" w14:paraId="3B954A2F" w14:textId="77777777" w:rsidTr="005D0D94">
        <w:trPr>
          <w:trHeight w:val="431"/>
        </w:trPr>
        <w:tc>
          <w:tcPr>
            <w:tcW w:w="431" w:type="dxa"/>
            <w:vAlign w:val="center"/>
          </w:tcPr>
          <w:p w14:paraId="5B5C0F3D" w14:textId="0A96A3EF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33" w:type="dxa"/>
            <w:vAlign w:val="center"/>
          </w:tcPr>
          <w:p w14:paraId="75C17CBE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7D20385B" wp14:editId="581EF138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1905</wp:posOffset>
                      </wp:positionV>
                      <wp:extent cx="1296000" cy="274320"/>
                      <wp:effectExtent l="0" t="0" r="12700" b="17780"/>
                      <wp:wrapNone/>
                      <wp:docPr id="166971741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6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D441EB2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IBS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D20385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left:0;text-align:left;margin-left:-.5pt;margin-top:.15pt;width:102.05pt;height:21.6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" fillcolor="white [3201]" strokecolor="black [3213]" strokeweight="1pt">
                      <v:textbox>
                        <w:txbxContent>
                          <w:p w14:paraId="3D441EB2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94" w:type="dxa"/>
            <w:vAlign w:val="center"/>
          </w:tcPr>
          <w:p w14:paraId="1ADB726C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3618DC6B" wp14:editId="72CCBE00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-1905</wp:posOffset>
                      </wp:positionV>
                      <wp:extent cx="1295400" cy="274320"/>
                      <wp:effectExtent l="0" t="0" r="12700" b="17780"/>
                      <wp:wrapNone/>
                      <wp:docPr id="200056658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95A727F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DEP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IBS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18DC6B" id="_x0000_s1027" type="#_x0000_t202" style="position:absolute;left:0;text-align:left;margin-left:-.25pt;margin-top:-.15pt;width:102pt;height:21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" fillcolor="white [3201]" strokecolor="black [3213]" strokeweight="1pt">
                      <v:textbox>
                        <w:txbxContent>
                          <w:p w14:paraId="795A727F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91" w:type="dxa"/>
            <w:vAlign w:val="center"/>
          </w:tcPr>
          <w:p w14:paraId="6FC15433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33A1EAA1" wp14:editId="65B2FA3A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-2540</wp:posOffset>
                      </wp:positionV>
                      <wp:extent cx="1295400" cy="274320"/>
                      <wp:effectExtent l="0" t="0" r="12700" b="17780"/>
                      <wp:wrapNone/>
                      <wp:docPr id="2097617981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DE75831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IBS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A1EAA1" id="_x0000_s1028" type="#_x0000_t202" style="position:absolute;left:0;text-align:left;margin-left:-2.8pt;margin-top:-.2pt;width:102pt;height:21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" fillcolor="white [3201]" strokecolor="black [3213]" strokeweight="1pt">
                      <v:textbox>
                        <w:txbxContent>
                          <w:p w14:paraId="1DE75831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80" w:type="dxa"/>
            <w:vAlign w:val="center"/>
          </w:tcPr>
          <w:p w14:paraId="66C826DB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1E3677D0" wp14:editId="2A9F19E4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295400" cy="274320"/>
                      <wp:effectExtent l="0" t="0" r="12700" b="17780"/>
                      <wp:wrapNone/>
                      <wp:docPr id="36086745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4F2F1269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DED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IBS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3677D0" id="_x0000_s1029" type="#_x0000_t202" style="position:absolute;left:0;text-align:left;margin-left:-5.35pt;margin-top:.2pt;width:102pt;height:21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" fillcolor="white [3201]" strokecolor="black [3213]" strokeweight="1pt">
                      <v:textbox>
                        <w:txbxContent>
                          <w:p w14:paraId="4F2F1269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15" w:type="dxa"/>
            <w:vAlign w:val="center"/>
          </w:tcPr>
          <w:p w14:paraId="278782D7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4B10390" wp14:editId="05E28CF3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-3810</wp:posOffset>
                      </wp:positionV>
                      <wp:extent cx="1403350" cy="274320"/>
                      <wp:effectExtent l="0" t="0" r="19050" b="17780"/>
                      <wp:wrapNone/>
                      <wp:docPr id="163339568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335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BE23257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DED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B10390" id="_x0000_s1030" type="#_x0000_t202" style="position:absolute;left:0;text-align:left;margin-left:-7.3pt;margin-top:-.3pt;width:110.5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" fillcolor="white [3201]" strokecolor="black [3213]" strokeweight="1pt">
                      <v:textbox>
                        <w:txbxContent>
                          <w:p w14:paraId="5BE23257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15" w:type="dxa"/>
            <w:vAlign w:val="center"/>
          </w:tcPr>
          <w:p w14:paraId="14B33F6F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F45ED63" wp14:editId="18B0E820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-3810</wp:posOffset>
                      </wp:positionV>
                      <wp:extent cx="1367790" cy="274320"/>
                      <wp:effectExtent l="0" t="0" r="16510" b="17780"/>
                      <wp:wrapNone/>
                      <wp:docPr id="95777249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779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0FB2188A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DEP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45ED63" id="_x0000_s1031" type="#_x0000_t202" style="position:absolute;left:0;text-align:left;margin-left:-7.3pt;margin-top:-.3pt;width:107.7pt;height:21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" fillcolor="white [3201]" strokecolor="black [3213]" strokeweight="1pt">
                      <v:textbox>
                        <w:txbxContent>
                          <w:p w14:paraId="0FB2188A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26E94" w14:paraId="789206A5" w14:textId="77777777" w:rsidTr="005D0D94">
        <w:trPr>
          <w:trHeight w:val="1608"/>
        </w:trPr>
        <w:tc>
          <w:tcPr>
            <w:tcW w:w="431" w:type="dxa"/>
            <w:vAlign w:val="center"/>
          </w:tcPr>
          <w:p w14:paraId="694BC424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33" w:type="dxa"/>
            <w:vMerge w:val="restart"/>
            <w:vAlign w:val="center"/>
          </w:tcPr>
          <w:p w14:paraId="1AB07578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55C5E273" wp14:editId="238D32EA">
                  <wp:extent cx="1188000" cy="4889922"/>
                  <wp:effectExtent l="0" t="0" r="6350" b="0"/>
                  <wp:docPr id="344450723" name="Picture 21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450723" name="Picture 21" descr="A graph of a graph&#10;&#10;Description automatically generated with medium confidence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0" cy="4889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4" w:type="dxa"/>
            <w:vMerge w:val="restart"/>
            <w:vAlign w:val="center"/>
          </w:tcPr>
          <w:p w14:paraId="7E972EA4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7AE70C60" wp14:editId="0CD2C91F">
                  <wp:extent cx="1199415" cy="4896000"/>
                  <wp:effectExtent l="0" t="0" r="0" b="0"/>
                  <wp:docPr id="1969087296" name="Picture 22" descr="A graph of a graph of a pers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087296" name="Picture 22" descr="A graph of a graph of a person&#10;&#10;Description automatically generated with medium confidence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9415" cy="48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  <w:vMerge w:val="restart"/>
            <w:vAlign w:val="center"/>
          </w:tcPr>
          <w:p w14:paraId="08E556AC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0D7A62B0" wp14:editId="2B28A4CC">
                  <wp:extent cx="1192615" cy="4896000"/>
                  <wp:effectExtent l="0" t="0" r="1270" b="0"/>
                  <wp:docPr id="1510196858" name="Picture 23" descr="A graph of a line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0196858" name="Picture 23" descr="A graph of a line graph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15" cy="48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0" w:type="dxa"/>
            <w:vMerge w:val="restart"/>
            <w:vAlign w:val="center"/>
          </w:tcPr>
          <w:p w14:paraId="613AB928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5146FC0D" wp14:editId="2B4065AD">
                  <wp:extent cx="1190524" cy="4896000"/>
                  <wp:effectExtent l="0" t="0" r="3810" b="0"/>
                  <wp:docPr id="1243242277" name="Picture 24" descr="A graph of 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3242277" name="Picture 24" descr="A graph of a graph of a graph&#10;&#10;Description automatically generated with medium confidence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0524" cy="48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5" w:type="dxa"/>
            <w:vMerge w:val="restart"/>
            <w:vAlign w:val="center"/>
          </w:tcPr>
          <w:p w14:paraId="24DE27F9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6089675A" wp14:editId="124EC8CE">
                  <wp:extent cx="1260000" cy="2419657"/>
                  <wp:effectExtent l="0" t="0" r="0" b="6350"/>
                  <wp:docPr id="1451126571" name="Picture 25" descr="A graph with lin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126571" name="Picture 25" descr="A graph with lines and numbers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423"/>
                          <a:stretch/>
                        </pic:blipFill>
                        <pic:spPr bwMode="auto">
                          <a:xfrm>
                            <a:off x="0" y="0"/>
                            <a:ext cx="1260000" cy="24196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5" w:type="dxa"/>
            <w:vMerge w:val="restart"/>
            <w:vAlign w:val="center"/>
          </w:tcPr>
          <w:p w14:paraId="79B03945" w14:textId="77777777" w:rsidR="00D26E94" w:rsidRDefault="00D26E94" w:rsidP="005D0D94">
            <w:pPr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737A49E5" wp14:editId="3571C5D6">
                  <wp:extent cx="1260000" cy="2448236"/>
                  <wp:effectExtent l="0" t="0" r="0" b="3175"/>
                  <wp:docPr id="1654450008" name="Picture 26" descr="A graph with lin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450008" name="Picture 26" descr="A graph with lines and numbers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239"/>
                          <a:stretch/>
                        </pic:blipFill>
                        <pic:spPr bwMode="auto">
                          <a:xfrm>
                            <a:off x="0" y="0"/>
                            <a:ext cx="1260000" cy="24482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6E94" w14:paraId="73192122" w14:textId="77777777" w:rsidTr="005D0D94">
        <w:trPr>
          <w:trHeight w:val="1608"/>
        </w:trPr>
        <w:tc>
          <w:tcPr>
            <w:tcW w:w="431" w:type="dxa"/>
            <w:vAlign w:val="center"/>
          </w:tcPr>
          <w:p w14:paraId="1515EE71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7392" behindDoc="0" locked="0" layoutInCell="1" allowOverlap="1" wp14:anchorId="68BF6EF1" wp14:editId="13100957">
                      <wp:simplePos x="0" y="0"/>
                      <wp:positionH relativeFrom="column">
                        <wp:posOffset>-554355</wp:posOffset>
                      </wp:positionH>
                      <wp:positionV relativeFrom="paragraph">
                        <wp:posOffset>716280</wp:posOffset>
                      </wp:positionV>
                      <wp:extent cx="1196340" cy="274320"/>
                      <wp:effectExtent l="3810" t="0" r="13970" b="13970"/>
                      <wp:wrapNone/>
                      <wp:docPr id="1665709894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19634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E640CF2" w14:textId="77777777" w:rsidR="00D26E94" w:rsidRPr="00B51E87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COJO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8BF6EF1" id="_x0000_s1032" type="#_x0000_t202" style="position:absolute;left:0;text-align:left;margin-left:-43.65pt;margin-top:56.4pt;width:94.2pt;height:21.6pt;rotation:-9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6tm9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" fillcolor="white [3201]" strokecolor="black [3213]" strokeweight="1pt">
                      <v:textbox>
                        <w:txbxContent>
                          <w:p w14:paraId="3E640CF2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COJO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3" w:type="dxa"/>
            <w:vMerge/>
            <w:vAlign w:val="center"/>
          </w:tcPr>
          <w:p w14:paraId="05691A54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94" w:type="dxa"/>
            <w:vMerge/>
            <w:vAlign w:val="center"/>
          </w:tcPr>
          <w:p w14:paraId="2C23C19D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91" w:type="dxa"/>
            <w:vMerge/>
            <w:vAlign w:val="center"/>
          </w:tcPr>
          <w:p w14:paraId="72C7673E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80" w:type="dxa"/>
            <w:vMerge/>
            <w:vAlign w:val="center"/>
          </w:tcPr>
          <w:p w14:paraId="66D0B31A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215" w:type="dxa"/>
            <w:vMerge/>
            <w:vAlign w:val="center"/>
          </w:tcPr>
          <w:p w14:paraId="6F73D6C4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215" w:type="dxa"/>
            <w:vMerge/>
            <w:vAlign w:val="center"/>
          </w:tcPr>
          <w:p w14:paraId="4A0313BD" w14:textId="77777777" w:rsidR="00D26E94" w:rsidRDefault="00D26E94" w:rsidP="005D0D94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</w:tr>
      <w:tr w:rsidR="00D26E94" w14:paraId="12CF6722" w14:textId="77777777" w:rsidTr="005D0D94">
        <w:trPr>
          <w:trHeight w:val="1916"/>
        </w:trPr>
        <w:tc>
          <w:tcPr>
            <w:tcW w:w="431" w:type="dxa"/>
            <w:vAlign w:val="center"/>
          </w:tcPr>
          <w:p w14:paraId="26190FA3" w14:textId="77777777" w:rsidR="00D26E94" w:rsidRDefault="00D26E94" w:rsidP="005D0D94">
            <w:pPr>
              <w:jc w:val="center"/>
              <w:rPr>
                <w:noProof/>
              </w:rPr>
            </w:pPr>
          </w:p>
        </w:tc>
        <w:tc>
          <w:tcPr>
            <w:tcW w:w="2033" w:type="dxa"/>
            <w:vMerge/>
            <w:vAlign w:val="center"/>
          </w:tcPr>
          <w:p w14:paraId="2A79A47A" w14:textId="77777777" w:rsidR="00D26E94" w:rsidRDefault="00D26E94" w:rsidP="005D0D94">
            <w:pPr>
              <w:jc w:val="center"/>
              <w:rPr>
                <w:noProof/>
              </w:rPr>
            </w:pPr>
          </w:p>
        </w:tc>
        <w:tc>
          <w:tcPr>
            <w:tcW w:w="2094" w:type="dxa"/>
            <w:vMerge/>
            <w:vAlign w:val="center"/>
          </w:tcPr>
          <w:p w14:paraId="17A7A202" w14:textId="77777777" w:rsidR="00D26E94" w:rsidRDefault="00D26E94" w:rsidP="005D0D94">
            <w:pPr>
              <w:jc w:val="center"/>
              <w:rPr>
                <w:noProof/>
              </w:rPr>
            </w:pPr>
          </w:p>
        </w:tc>
        <w:tc>
          <w:tcPr>
            <w:tcW w:w="2091" w:type="dxa"/>
            <w:vMerge/>
            <w:vAlign w:val="center"/>
          </w:tcPr>
          <w:p w14:paraId="14FED75C" w14:textId="77777777" w:rsidR="00D26E94" w:rsidRDefault="00D26E94" w:rsidP="005D0D94">
            <w:pPr>
              <w:jc w:val="center"/>
              <w:rPr>
                <w:noProof/>
              </w:rPr>
            </w:pPr>
          </w:p>
        </w:tc>
        <w:tc>
          <w:tcPr>
            <w:tcW w:w="2080" w:type="dxa"/>
            <w:vMerge/>
            <w:vAlign w:val="center"/>
          </w:tcPr>
          <w:p w14:paraId="0F98937B" w14:textId="77777777" w:rsidR="00D26E94" w:rsidRDefault="00D26E94" w:rsidP="005D0D94">
            <w:pPr>
              <w:jc w:val="center"/>
              <w:rPr>
                <w:noProof/>
              </w:rPr>
            </w:pPr>
          </w:p>
        </w:tc>
        <w:tc>
          <w:tcPr>
            <w:tcW w:w="2215" w:type="dxa"/>
            <w:vAlign w:val="center"/>
          </w:tcPr>
          <w:p w14:paraId="6B5E8BDB" w14:textId="77777777" w:rsidR="00D26E94" w:rsidRPr="00D26E94" w:rsidRDefault="00D26E94" w:rsidP="005D0D94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215" w:type="dxa"/>
            <w:vAlign w:val="center"/>
          </w:tcPr>
          <w:p w14:paraId="252836EA" w14:textId="77777777" w:rsidR="00D26E94" w:rsidRDefault="00D26E94" w:rsidP="005D0D94">
            <w:pPr>
              <w:jc w:val="center"/>
              <w:rPr>
                <w:noProof/>
              </w:rPr>
            </w:pPr>
          </w:p>
        </w:tc>
      </w:tr>
      <w:tr w:rsidR="00D26E94" w14:paraId="239CF84F" w14:textId="77777777" w:rsidTr="005D0D94">
        <w:trPr>
          <w:trHeight w:val="1956"/>
        </w:trPr>
        <w:tc>
          <w:tcPr>
            <w:tcW w:w="431" w:type="dxa"/>
            <w:vAlign w:val="center"/>
          </w:tcPr>
          <w:p w14:paraId="39B438B4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694316C2" wp14:editId="4DCD0D9B">
                      <wp:simplePos x="0" y="0"/>
                      <wp:positionH relativeFrom="column">
                        <wp:posOffset>-554355</wp:posOffset>
                      </wp:positionH>
                      <wp:positionV relativeFrom="paragraph">
                        <wp:posOffset>433070</wp:posOffset>
                      </wp:positionV>
                      <wp:extent cx="1196340" cy="274320"/>
                      <wp:effectExtent l="3810" t="0" r="13970" b="13970"/>
                      <wp:wrapNone/>
                      <wp:docPr id="34563198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 rot="16200000">
                                <a:off x="0" y="0"/>
                                <a:ext cx="119634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F517D34" w14:textId="77777777" w:rsidR="00D26E94" w:rsidRDefault="00D26E94" w:rsidP="00D26E94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MTAG</w:t>
                                  </w:r>
                                </w:p>
                                <w:p w14:paraId="143CECD7" w14:textId="77777777" w:rsidR="00D26E94" w:rsidRPr="00B51E87" w:rsidRDefault="00D26E94" w:rsidP="00D26E94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4316C2" id="_x0000_s1033" type="#_x0000_t202" style="position:absolute;left:0;text-align:left;margin-left:-43.65pt;margin-top:34.1pt;width:94.2pt;height:21.6pt;rotation:-90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JZo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" fillcolor="white [3201]" strokecolor="black [3213]" strokeweight="1pt">
                      <v:textbox>
                        <w:txbxContent>
                          <w:p w14:paraId="1F517D34" w14:textId="77777777" w:rsidR="00D26E94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MTAG</w:t>
                            </w:r>
                          </w:p>
                          <w:p w14:paraId="143CECD7" w14:textId="77777777" w:rsidR="00D26E94" w:rsidRPr="00B51E87" w:rsidRDefault="00D26E94" w:rsidP="00D26E94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33" w:type="dxa"/>
            <w:vMerge/>
            <w:vAlign w:val="center"/>
          </w:tcPr>
          <w:p w14:paraId="51F01174" w14:textId="77777777" w:rsidR="00D26E94" w:rsidRDefault="00D26E94" w:rsidP="005D0D94">
            <w:pPr>
              <w:jc w:val="center"/>
              <w:rPr>
                <w:noProof/>
              </w:rPr>
            </w:pPr>
          </w:p>
        </w:tc>
        <w:tc>
          <w:tcPr>
            <w:tcW w:w="2094" w:type="dxa"/>
            <w:vMerge/>
            <w:vAlign w:val="center"/>
          </w:tcPr>
          <w:p w14:paraId="01DA7499" w14:textId="77777777" w:rsidR="00D26E94" w:rsidRDefault="00D26E94" w:rsidP="005D0D94">
            <w:pPr>
              <w:jc w:val="center"/>
              <w:rPr>
                <w:noProof/>
              </w:rPr>
            </w:pPr>
          </w:p>
        </w:tc>
        <w:tc>
          <w:tcPr>
            <w:tcW w:w="2091" w:type="dxa"/>
            <w:vMerge/>
            <w:vAlign w:val="center"/>
          </w:tcPr>
          <w:p w14:paraId="34B7C2D0" w14:textId="77777777" w:rsidR="00D26E94" w:rsidRDefault="00D26E94" w:rsidP="005D0D94">
            <w:pPr>
              <w:jc w:val="center"/>
              <w:rPr>
                <w:noProof/>
              </w:rPr>
            </w:pPr>
          </w:p>
        </w:tc>
        <w:tc>
          <w:tcPr>
            <w:tcW w:w="2080" w:type="dxa"/>
            <w:vMerge/>
            <w:vAlign w:val="center"/>
          </w:tcPr>
          <w:p w14:paraId="08B96602" w14:textId="77777777" w:rsidR="00D26E94" w:rsidRDefault="00D26E94" w:rsidP="005D0D94">
            <w:pPr>
              <w:jc w:val="center"/>
              <w:rPr>
                <w:noProof/>
              </w:rPr>
            </w:pPr>
          </w:p>
        </w:tc>
        <w:tc>
          <w:tcPr>
            <w:tcW w:w="2215" w:type="dxa"/>
            <w:vAlign w:val="center"/>
          </w:tcPr>
          <w:p w14:paraId="4B8B06EF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4E8FDA2F" wp14:editId="7FB225F8">
                  <wp:extent cx="1260000" cy="1214733"/>
                  <wp:effectExtent l="0" t="0" r="0" b="5080"/>
                  <wp:docPr id="1986158119" name="Picture 25" descr="A graph with lin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1126571" name="Picture 25" descr="A graph with lines and numbers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577"/>
                          <a:stretch/>
                        </pic:blipFill>
                        <pic:spPr bwMode="auto">
                          <a:xfrm>
                            <a:off x="0" y="0"/>
                            <a:ext cx="1260000" cy="12147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5" w:type="dxa"/>
            <w:vAlign w:val="center"/>
          </w:tcPr>
          <w:p w14:paraId="2F95DF1C" w14:textId="77777777" w:rsidR="00D26E94" w:rsidRDefault="00D26E94" w:rsidP="005D0D94">
            <w:pPr>
              <w:jc w:val="center"/>
              <w:rPr>
                <w:noProof/>
              </w:rPr>
            </w:pPr>
            <w:r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  <w:drawing>
                <wp:inline distT="0" distB="0" distL="0" distR="0" wp14:anchorId="7067A6AF" wp14:editId="537270B3">
                  <wp:extent cx="1260000" cy="1222363"/>
                  <wp:effectExtent l="0" t="0" r="0" b="0"/>
                  <wp:docPr id="1540500313" name="Picture 26" descr="A graph with lin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4450008" name="Picture 26" descr="A graph with lines and numbers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940" b="-272"/>
                          <a:stretch/>
                        </pic:blipFill>
                        <pic:spPr bwMode="auto">
                          <a:xfrm>
                            <a:off x="0" y="0"/>
                            <a:ext cx="1260000" cy="1222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67C79A" w14:textId="5D63A20B" w:rsidR="00D26E94" w:rsidRDefault="00D26E94">
      <w:pPr>
        <w:rPr>
          <w:rFonts w:ascii="Times New Roman" w:hAnsi="Times New Roman" w:cs="Times New Roman"/>
          <w:noProof/>
          <w:lang w:val="en-US"/>
        </w:rPr>
      </w:pPr>
      <w:r>
        <w:rPr>
          <w:rFonts w:ascii="Times New Roman" w:hAnsi="Times New Roman" w:cs="Times New Roman"/>
          <w:noProof/>
          <w:lang w:val="en-US"/>
        </w:rPr>
        <w:t xml:space="preserve">Figure </w:t>
      </w:r>
      <w:r w:rsidR="006C254F">
        <w:rPr>
          <w:rFonts w:ascii="Times New Roman" w:hAnsi="Times New Roman" w:cs="Times New Roman"/>
          <w:noProof/>
          <w:lang w:val="en-US"/>
        </w:rPr>
        <w:t>2</w:t>
      </w:r>
      <w:r>
        <w:rPr>
          <w:rFonts w:ascii="Times New Roman" w:hAnsi="Times New Roman" w:cs="Times New Roman"/>
          <w:noProof/>
          <w:lang w:val="en-US"/>
        </w:rPr>
        <w:t xml:space="preserve">. </w:t>
      </w:r>
      <w:r w:rsidRPr="00D26E94">
        <w:rPr>
          <w:rFonts w:ascii="Times New Roman" w:hAnsi="Times New Roman" w:cs="Times New Roman"/>
          <w:noProof/>
          <w:lang w:val="en-US"/>
        </w:rPr>
        <w:t xml:space="preserve">Scatter plot of the Mendelian randomization (MR) analysis: </w:t>
      </w:r>
      <w:r>
        <w:rPr>
          <w:rFonts w:ascii="Times New Roman" w:hAnsi="Times New Roman" w:cs="Times New Roman"/>
          <w:noProof/>
          <w:lang w:val="en-US"/>
        </w:rPr>
        <w:t>one</w:t>
      </w:r>
      <w:r w:rsidRPr="00D26E94">
        <w:rPr>
          <w:rFonts w:ascii="Times New Roman" w:hAnsi="Times New Roman" w:cs="Times New Roman"/>
          <w:noProof/>
          <w:lang w:val="en-US"/>
        </w:rPr>
        <w:t>-sample Mendelian randomization (</w:t>
      </w:r>
      <w:r>
        <w:rPr>
          <w:rFonts w:ascii="Times New Roman" w:hAnsi="Times New Roman" w:cs="Times New Roman"/>
          <w:noProof/>
          <w:lang w:val="en-US"/>
        </w:rPr>
        <w:t>O</w:t>
      </w:r>
      <w:r w:rsidRPr="00D26E94">
        <w:rPr>
          <w:rFonts w:ascii="Times New Roman" w:hAnsi="Times New Roman" w:cs="Times New Roman"/>
          <w:noProof/>
          <w:lang w:val="en-US"/>
        </w:rPr>
        <w:t>SMR)</w:t>
      </w:r>
      <w:r w:rsidRPr="00D26E9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85A56DF" wp14:editId="6CC38CAA">
                <wp:simplePos x="0" y="0"/>
                <wp:positionH relativeFrom="column">
                  <wp:posOffset>-490855</wp:posOffset>
                </wp:positionH>
                <wp:positionV relativeFrom="paragraph">
                  <wp:posOffset>-4368800</wp:posOffset>
                </wp:positionV>
                <wp:extent cx="1196340" cy="274320"/>
                <wp:effectExtent l="3810" t="0" r="13970" b="13970"/>
                <wp:wrapNone/>
                <wp:docPr id="153710963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056A962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GWAS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5A56DF" id="_x0000_s1034" type="#_x0000_t202" style="position:absolute;margin-left:-38.65pt;margin-top:-344pt;width:94.2pt;height:21.6pt;rotation:-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SMz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" fillcolor="white [3201]" strokecolor="black [3213]" strokeweight="1pt">
                <v:textbox>
                  <w:txbxContent>
                    <w:p w14:paraId="0056A962" w14:textId="77777777" w:rsidR="00D26E94" w:rsidRPr="00B51E87" w:rsidRDefault="00D26E94" w:rsidP="00D26E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GWAS</w:t>
                      </w:r>
                    </w:p>
                  </w:txbxContent>
                </v:textbox>
              </v:shape>
            </w:pict>
          </mc:Fallback>
        </mc:AlternateContent>
      </w:r>
      <w:r w:rsidRPr="00D26E9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F845ED" wp14:editId="639F6BCA">
                <wp:simplePos x="0" y="0"/>
                <wp:positionH relativeFrom="column">
                  <wp:posOffset>-492760</wp:posOffset>
                </wp:positionH>
                <wp:positionV relativeFrom="paragraph">
                  <wp:posOffset>-1978025</wp:posOffset>
                </wp:positionV>
                <wp:extent cx="1196340" cy="274320"/>
                <wp:effectExtent l="3810" t="0" r="13970" b="13970"/>
                <wp:wrapNone/>
                <wp:docPr id="141807940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7ACCDB3" w14:textId="77777777" w:rsidR="00D26E94" w:rsidRPr="00B51E87" w:rsidRDefault="00D26E94" w:rsidP="00D26E9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SAIGE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845ED" id="_x0000_s1035" type="#_x0000_t202" style="position:absolute;margin-left:-38.8pt;margin-top:-155.75pt;width:94.2pt;height:21.6pt;rotation:-90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" fillcolor="white [3201]" strokecolor="black [3213]" strokeweight="1pt">
                <v:textbox>
                  <w:txbxContent>
                    <w:p w14:paraId="17ACCDB3" w14:textId="77777777" w:rsidR="00D26E94" w:rsidRPr="00B51E87" w:rsidRDefault="00D26E94" w:rsidP="00D26E9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SAIGE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lang w:val="en-US"/>
        </w:rPr>
        <w:t xml:space="preserve">. </w:t>
      </w:r>
      <w:r w:rsidRPr="00D26E94">
        <w:rPr>
          <w:rFonts w:ascii="Times New Roman" w:hAnsi="Times New Roman" w:cs="Times New Roman"/>
          <w:noProof/>
          <w:lang w:val="en-US"/>
        </w:rPr>
        <w:t>GWAS: genome-wide association study; COJO: conditional and joint association analysis; IBS, inflammatory bowel disease; DEP, depression; DED, dry eye disease. * SAIGE was only applied in the IBS to DEP, DEP to IBS, IBS to DED, and DED to IBS groups due to the low case‒control ratio.</w:t>
      </w:r>
      <w:r>
        <w:rPr>
          <w:rFonts w:ascii="Times New Roman" w:hAnsi="Times New Roman" w:cs="Times New Roman"/>
          <w:noProof/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31"/>
        <w:gridCol w:w="2033"/>
        <w:gridCol w:w="2094"/>
        <w:gridCol w:w="2091"/>
        <w:gridCol w:w="2080"/>
        <w:gridCol w:w="2215"/>
        <w:gridCol w:w="2215"/>
      </w:tblGrid>
      <w:tr w:rsidR="00D300AE" w14:paraId="4D78EC30" w14:textId="77777777" w:rsidTr="00D300AE">
        <w:trPr>
          <w:trHeight w:val="431"/>
        </w:trPr>
        <w:tc>
          <w:tcPr>
            <w:tcW w:w="431" w:type="dxa"/>
            <w:vAlign w:val="center"/>
          </w:tcPr>
          <w:p w14:paraId="616C2AF2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33" w:type="dxa"/>
            <w:vAlign w:val="center"/>
          </w:tcPr>
          <w:p w14:paraId="0DB85FC2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2C6AD27" wp14:editId="1AED7189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1905</wp:posOffset>
                      </wp:positionV>
                      <wp:extent cx="1296000" cy="274320"/>
                      <wp:effectExtent l="0" t="0" r="12700" b="17780"/>
                      <wp:wrapNone/>
                      <wp:docPr id="40448905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60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11EEE69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IBS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6AD27" id="_x0000_s1036" type="#_x0000_t202" style="position:absolute;left:0;text-align:left;margin-left:-.5pt;margin-top:.15pt;width:102.05pt;height:21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" fillcolor="white [3201]" strokecolor="black [3213]" strokeweight="1pt">
                      <v:textbox>
                        <w:txbxContent>
                          <w:p w14:paraId="711EEE69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94" w:type="dxa"/>
            <w:vAlign w:val="center"/>
          </w:tcPr>
          <w:p w14:paraId="753E40C8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22294960" wp14:editId="24F09FA0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-1905</wp:posOffset>
                      </wp:positionV>
                      <wp:extent cx="1295400" cy="274320"/>
                      <wp:effectExtent l="0" t="0" r="12700" b="17780"/>
                      <wp:wrapNone/>
                      <wp:docPr id="26518198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7023E114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DEP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IBS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2294960" id="_x0000_s1037" type="#_x0000_t202" style="position:absolute;left:0;text-align:left;margin-left:-.25pt;margin-top:-.15pt;width:102pt;height:21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" fillcolor="white [3201]" strokecolor="black [3213]" strokeweight="1pt">
                      <v:textbox>
                        <w:txbxContent>
                          <w:p w14:paraId="7023E114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91" w:type="dxa"/>
            <w:vAlign w:val="center"/>
          </w:tcPr>
          <w:p w14:paraId="70483868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3E2875FF" wp14:editId="31438C4F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-2540</wp:posOffset>
                      </wp:positionV>
                      <wp:extent cx="1295400" cy="274320"/>
                      <wp:effectExtent l="0" t="0" r="12700" b="17780"/>
                      <wp:wrapNone/>
                      <wp:docPr id="1211214409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5F1D1B6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IBS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2875FF" id="_x0000_s1038" type="#_x0000_t202" style="position:absolute;left:0;text-align:left;margin-left:-2.8pt;margin-top:-.2pt;width:102pt;height:21.6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" fillcolor="white [3201]" strokecolor="black [3213]" strokeweight="1pt">
                      <v:textbox>
                        <w:txbxContent>
                          <w:p w14:paraId="35F1D1B6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080" w:type="dxa"/>
            <w:vAlign w:val="center"/>
          </w:tcPr>
          <w:p w14:paraId="1DA8E272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076A6FEB" wp14:editId="19544D36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295400" cy="274320"/>
                      <wp:effectExtent l="0" t="0" r="12700" b="17780"/>
                      <wp:wrapNone/>
                      <wp:docPr id="954061982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9540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3A75739F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DED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IBS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6A6FEB" id="_x0000_s1039" type="#_x0000_t202" style="position:absolute;left:0;text-align:left;margin-left:-5.35pt;margin-top:.2pt;width:102pt;height:21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" fillcolor="white [3201]" strokecolor="black [3213]" strokeweight="1pt">
                      <v:textbox>
                        <w:txbxContent>
                          <w:p w14:paraId="3A75739F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15" w:type="dxa"/>
            <w:vAlign w:val="center"/>
          </w:tcPr>
          <w:p w14:paraId="73040235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5222C4FE" wp14:editId="1AEC1CD7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-3810</wp:posOffset>
                      </wp:positionV>
                      <wp:extent cx="1403350" cy="274320"/>
                      <wp:effectExtent l="0" t="0" r="19050" b="17780"/>
                      <wp:wrapNone/>
                      <wp:docPr id="1896606227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335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52292AC8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DED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22C4FE" id="_x0000_s1040" type="#_x0000_t202" style="position:absolute;left:0;text-align:left;margin-left:-7.3pt;margin-top:-.3pt;width:110.5pt;height:21.6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" fillcolor="white [3201]" strokecolor="black [3213]" strokeweight="1pt">
                      <v:textbox>
                        <w:txbxContent>
                          <w:p w14:paraId="52292AC8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215" w:type="dxa"/>
            <w:vAlign w:val="center"/>
          </w:tcPr>
          <w:p w14:paraId="7BD5A070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6F1B3267" wp14:editId="01699282">
                      <wp:simplePos x="0" y="0"/>
                      <wp:positionH relativeFrom="column">
                        <wp:posOffset>-92710</wp:posOffset>
                      </wp:positionH>
                      <wp:positionV relativeFrom="paragraph">
                        <wp:posOffset>-3810</wp:posOffset>
                      </wp:positionV>
                      <wp:extent cx="1367790" cy="274320"/>
                      <wp:effectExtent l="0" t="0" r="16510" b="17780"/>
                      <wp:wrapNone/>
                      <wp:docPr id="1584172348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67790" cy="2743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12700">
                                <a:solidFill>
                                  <a:schemeClr val="tx1"/>
                                </a:solidFill>
                              </a:ln>
                            </wps:spPr>
                            <wps:txbx>
                              <w:txbxContent>
                                <w:p w14:paraId="10EC00C9" w14:textId="77777777" w:rsidR="00D300AE" w:rsidRPr="00B51E87" w:rsidRDefault="00D300AE" w:rsidP="00D300AE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DEP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</w:t>
                                  </w:r>
                                  <w:r w:rsidRPr="00B51E87"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lang w:val="en-US"/>
                                    </w:rPr>
                                    <w:t>⟶</w:t>
                                  </w:r>
                                  <w:r w:rsidRPr="00B51E87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 xml:space="preserve"> DE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lang w:val="en-US"/>
                                    </w:rPr>
                                    <w:t>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1B3267" id="_x0000_s1041" type="#_x0000_t202" style="position:absolute;left:0;text-align:left;margin-left:-7.3pt;margin-top:-.3pt;width:107.7pt;height:21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" fillcolor="white [3201]" strokecolor="black [3213]" strokeweight="1pt">
                      <v:textbox>
                        <w:txbxContent>
                          <w:p w14:paraId="10EC00C9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D300AE" w14:paraId="39E0C7D8" w14:textId="77777777" w:rsidTr="008F149C">
        <w:trPr>
          <w:trHeight w:val="1608"/>
        </w:trPr>
        <w:tc>
          <w:tcPr>
            <w:tcW w:w="431" w:type="dxa"/>
            <w:vAlign w:val="center"/>
          </w:tcPr>
          <w:p w14:paraId="3309BEE3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33" w:type="dxa"/>
            <w:vMerge w:val="restart"/>
            <w:vAlign w:val="center"/>
          </w:tcPr>
          <w:p w14:paraId="17ECCEF4" w14:textId="4113A268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4A3F48" wp14:editId="4D1C4A7F">
                  <wp:extent cx="1188000" cy="4808883"/>
                  <wp:effectExtent l="0" t="0" r="6350" b="0"/>
                  <wp:docPr id="944056186" name="Picture 27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056186" name="Picture 27" descr="A graph of a graph&#10;&#10;Description automatically generated with medium confidenc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0" cy="480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4" w:type="dxa"/>
            <w:vMerge w:val="restart"/>
            <w:vAlign w:val="center"/>
          </w:tcPr>
          <w:p w14:paraId="72CC1ADD" w14:textId="6BA0E3FC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57313C" wp14:editId="428A423F">
                  <wp:extent cx="1170000" cy="4756007"/>
                  <wp:effectExtent l="0" t="0" r="0" b="0"/>
                  <wp:docPr id="224022444" name="Picture 28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022444" name="Picture 28" descr="A graph of a graph&#10;&#10;Description automatically generated with medium confidence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000" cy="4756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1" w:type="dxa"/>
            <w:vMerge w:val="restart"/>
            <w:vAlign w:val="center"/>
          </w:tcPr>
          <w:p w14:paraId="1B2F8148" w14:textId="7D7275EB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B22B6DA" wp14:editId="1607C12B">
                  <wp:extent cx="1188000" cy="4784314"/>
                  <wp:effectExtent l="0" t="0" r="6350" b="3810"/>
                  <wp:docPr id="613954217" name="Picture 29" descr="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3954217" name="Picture 29" descr="A graph of a graph&#10;&#10;Description automatically generated with medium confidence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000" cy="478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80" w:type="dxa"/>
            <w:vMerge w:val="restart"/>
            <w:vAlign w:val="center"/>
          </w:tcPr>
          <w:p w14:paraId="087F5757" w14:textId="617D407A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1F780A" wp14:editId="43F4810E">
                  <wp:extent cx="1170000" cy="4757205"/>
                  <wp:effectExtent l="0" t="0" r="0" b="0"/>
                  <wp:docPr id="275748077" name="Picture 30" descr="A graph of a graph of a graph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748077" name="Picture 30" descr="A graph of a graph of a graph&#10;&#10;Description automatically generated with medium confidence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000" cy="4757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5" w:type="dxa"/>
            <w:vMerge w:val="restart"/>
            <w:vAlign w:val="bottom"/>
          </w:tcPr>
          <w:p w14:paraId="18465037" w14:textId="33A1979D" w:rsidR="00D300AE" w:rsidRDefault="00D300AE" w:rsidP="008F149C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42319C" wp14:editId="56F9B07D">
                  <wp:extent cx="1188000" cy="2288440"/>
                  <wp:effectExtent l="0" t="0" r="6350" b="0"/>
                  <wp:docPr id="702642611" name="Picture 31" descr="A graph with lin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642611" name="Picture 31" descr="A graph with lines and numbers&#10;&#10;Description automatically generated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322"/>
                          <a:stretch/>
                        </pic:blipFill>
                        <pic:spPr bwMode="auto">
                          <a:xfrm>
                            <a:off x="0" y="0"/>
                            <a:ext cx="1188000" cy="2288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5" w:type="dxa"/>
            <w:vMerge w:val="restart"/>
            <w:vAlign w:val="center"/>
          </w:tcPr>
          <w:p w14:paraId="5C801CE1" w14:textId="192A7DFE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30416F" wp14:editId="6D61AB68">
                  <wp:extent cx="1188000" cy="2292866"/>
                  <wp:effectExtent l="0" t="0" r="6350" b="0"/>
                  <wp:docPr id="141224879" name="Picture 32" descr="A graph of lines and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24879" name="Picture 32" descr="A graph of lines and dots&#10;&#10;Description automatically generated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3320"/>
                          <a:stretch/>
                        </pic:blipFill>
                        <pic:spPr bwMode="auto">
                          <a:xfrm>
                            <a:off x="0" y="0"/>
                            <a:ext cx="1188000" cy="22928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0AE" w14:paraId="3A972214" w14:textId="77777777" w:rsidTr="00D300AE">
        <w:trPr>
          <w:trHeight w:val="1608"/>
        </w:trPr>
        <w:tc>
          <w:tcPr>
            <w:tcW w:w="431" w:type="dxa"/>
            <w:vAlign w:val="center"/>
          </w:tcPr>
          <w:p w14:paraId="7F5F76B7" w14:textId="40057886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33" w:type="dxa"/>
            <w:vMerge/>
            <w:vAlign w:val="center"/>
          </w:tcPr>
          <w:p w14:paraId="0C5A551A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94" w:type="dxa"/>
            <w:vMerge/>
            <w:vAlign w:val="center"/>
          </w:tcPr>
          <w:p w14:paraId="007F7B46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91" w:type="dxa"/>
            <w:vMerge/>
            <w:vAlign w:val="center"/>
          </w:tcPr>
          <w:p w14:paraId="35A8E214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080" w:type="dxa"/>
            <w:vMerge/>
            <w:vAlign w:val="center"/>
          </w:tcPr>
          <w:p w14:paraId="2AF5F535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215" w:type="dxa"/>
            <w:vMerge/>
            <w:vAlign w:val="center"/>
          </w:tcPr>
          <w:p w14:paraId="38CCAC53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  <w:tc>
          <w:tcPr>
            <w:tcW w:w="2215" w:type="dxa"/>
            <w:vMerge/>
            <w:vAlign w:val="center"/>
          </w:tcPr>
          <w:p w14:paraId="1EFBBD3A" w14:textId="77777777" w:rsidR="00D300AE" w:rsidRDefault="00D300AE" w:rsidP="00D300AE">
            <w:pPr>
              <w:jc w:val="center"/>
              <w:rPr>
                <w:rFonts w:ascii="Times New Roman" w:hAnsi="Times New Roman" w:cs="Times New Roman"/>
                <w:noProof/>
                <w:sz w:val="21"/>
                <w:szCs w:val="21"/>
                <w:lang w:val="en-US"/>
              </w:rPr>
            </w:pPr>
          </w:p>
        </w:tc>
      </w:tr>
      <w:tr w:rsidR="00D300AE" w14:paraId="77925E13" w14:textId="77777777" w:rsidTr="00D300AE">
        <w:trPr>
          <w:trHeight w:val="1916"/>
        </w:trPr>
        <w:tc>
          <w:tcPr>
            <w:tcW w:w="431" w:type="dxa"/>
            <w:vAlign w:val="center"/>
          </w:tcPr>
          <w:p w14:paraId="53032218" w14:textId="77777777" w:rsidR="00D300AE" w:rsidRDefault="00D300AE" w:rsidP="00D300AE">
            <w:pPr>
              <w:jc w:val="center"/>
              <w:rPr>
                <w:noProof/>
              </w:rPr>
            </w:pPr>
          </w:p>
        </w:tc>
        <w:tc>
          <w:tcPr>
            <w:tcW w:w="2033" w:type="dxa"/>
            <w:vMerge/>
            <w:vAlign w:val="center"/>
          </w:tcPr>
          <w:p w14:paraId="3A3FE1D7" w14:textId="77777777" w:rsidR="00D300AE" w:rsidRDefault="00D300AE" w:rsidP="00D300AE">
            <w:pPr>
              <w:jc w:val="center"/>
              <w:rPr>
                <w:noProof/>
              </w:rPr>
            </w:pPr>
          </w:p>
        </w:tc>
        <w:tc>
          <w:tcPr>
            <w:tcW w:w="2094" w:type="dxa"/>
            <w:vMerge/>
            <w:vAlign w:val="center"/>
          </w:tcPr>
          <w:p w14:paraId="3FC7B6E5" w14:textId="77777777" w:rsidR="00D300AE" w:rsidRDefault="00D300AE" w:rsidP="00D300AE">
            <w:pPr>
              <w:jc w:val="center"/>
              <w:rPr>
                <w:noProof/>
              </w:rPr>
            </w:pPr>
          </w:p>
        </w:tc>
        <w:tc>
          <w:tcPr>
            <w:tcW w:w="2091" w:type="dxa"/>
            <w:vMerge/>
            <w:vAlign w:val="center"/>
          </w:tcPr>
          <w:p w14:paraId="6BC03519" w14:textId="77777777" w:rsidR="00D300AE" w:rsidRDefault="00D300AE" w:rsidP="00D300AE">
            <w:pPr>
              <w:jc w:val="center"/>
              <w:rPr>
                <w:noProof/>
              </w:rPr>
            </w:pPr>
          </w:p>
        </w:tc>
        <w:tc>
          <w:tcPr>
            <w:tcW w:w="2080" w:type="dxa"/>
            <w:vMerge/>
            <w:vAlign w:val="center"/>
          </w:tcPr>
          <w:p w14:paraId="47C1EBFB" w14:textId="77777777" w:rsidR="00D300AE" w:rsidRDefault="00D300AE" w:rsidP="00D300AE">
            <w:pPr>
              <w:jc w:val="center"/>
              <w:rPr>
                <w:noProof/>
              </w:rPr>
            </w:pPr>
          </w:p>
        </w:tc>
        <w:tc>
          <w:tcPr>
            <w:tcW w:w="2215" w:type="dxa"/>
            <w:vAlign w:val="center"/>
          </w:tcPr>
          <w:p w14:paraId="7586C53C" w14:textId="77777777" w:rsidR="00D300AE" w:rsidRPr="00D26E94" w:rsidRDefault="00D300AE" w:rsidP="00D300AE">
            <w:pPr>
              <w:jc w:val="center"/>
              <w:rPr>
                <w:noProof/>
                <w:lang w:val="en-US"/>
              </w:rPr>
            </w:pPr>
          </w:p>
        </w:tc>
        <w:tc>
          <w:tcPr>
            <w:tcW w:w="2215" w:type="dxa"/>
            <w:vAlign w:val="center"/>
          </w:tcPr>
          <w:p w14:paraId="4E4992D2" w14:textId="77777777" w:rsidR="00D300AE" w:rsidRDefault="00D300AE" w:rsidP="00D300AE">
            <w:pPr>
              <w:jc w:val="center"/>
              <w:rPr>
                <w:noProof/>
              </w:rPr>
            </w:pPr>
          </w:p>
        </w:tc>
      </w:tr>
      <w:tr w:rsidR="00D300AE" w14:paraId="1EBAE3ED" w14:textId="77777777" w:rsidTr="00D300AE">
        <w:trPr>
          <w:trHeight w:val="1956"/>
        </w:trPr>
        <w:tc>
          <w:tcPr>
            <w:tcW w:w="431" w:type="dxa"/>
            <w:vAlign w:val="center"/>
          </w:tcPr>
          <w:p w14:paraId="452FEC4C" w14:textId="18BE2FC8" w:rsidR="00D300AE" w:rsidRDefault="00D300AE" w:rsidP="00D300AE">
            <w:pPr>
              <w:jc w:val="center"/>
              <w:rPr>
                <w:noProof/>
              </w:rPr>
            </w:pPr>
          </w:p>
        </w:tc>
        <w:tc>
          <w:tcPr>
            <w:tcW w:w="2033" w:type="dxa"/>
            <w:vMerge/>
            <w:vAlign w:val="center"/>
          </w:tcPr>
          <w:p w14:paraId="5A8900F1" w14:textId="77777777" w:rsidR="00D300AE" w:rsidRDefault="00D300AE" w:rsidP="00D300AE">
            <w:pPr>
              <w:jc w:val="center"/>
              <w:rPr>
                <w:noProof/>
              </w:rPr>
            </w:pPr>
          </w:p>
        </w:tc>
        <w:tc>
          <w:tcPr>
            <w:tcW w:w="2094" w:type="dxa"/>
            <w:vMerge/>
            <w:vAlign w:val="center"/>
          </w:tcPr>
          <w:p w14:paraId="54F5F584" w14:textId="77777777" w:rsidR="00D300AE" w:rsidRDefault="00D300AE" w:rsidP="00D300AE">
            <w:pPr>
              <w:jc w:val="center"/>
              <w:rPr>
                <w:noProof/>
              </w:rPr>
            </w:pPr>
          </w:p>
        </w:tc>
        <w:tc>
          <w:tcPr>
            <w:tcW w:w="2091" w:type="dxa"/>
            <w:vMerge/>
            <w:vAlign w:val="center"/>
          </w:tcPr>
          <w:p w14:paraId="7AD8AC3B" w14:textId="77777777" w:rsidR="00D300AE" w:rsidRDefault="00D300AE" w:rsidP="00D300AE">
            <w:pPr>
              <w:jc w:val="center"/>
              <w:rPr>
                <w:noProof/>
              </w:rPr>
            </w:pPr>
          </w:p>
        </w:tc>
        <w:tc>
          <w:tcPr>
            <w:tcW w:w="2080" w:type="dxa"/>
            <w:vMerge/>
            <w:vAlign w:val="center"/>
          </w:tcPr>
          <w:p w14:paraId="6554471F" w14:textId="77777777" w:rsidR="00D300AE" w:rsidRDefault="00D300AE" w:rsidP="00D300AE">
            <w:pPr>
              <w:jc w:val="center"/>
              <w:rPr>
                <w:noProof/>
              </w:rPr>
            </w:pPr>
          </w:p>
        </w:tc>
        <w:tc>
          <w:tcPr>
            <w:tcW w:w="2215" w:type="dxa"/>
            <w:vAlign w:val="center"/>
          </w:tcPr>
          <w:p w14:paraId="6D395B7B" w14:textId="5F3AA676" w:rsidR="00D300AE" w:rsidRDefault="00D300AE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10E7CA" wp14:editId="5B66EC48">
                  <wp:extent cx="1269288" cy="1219200"/>
                  <wp:effectExtent l="0" t="0" r="1270" b="0"/>
                  <wp:docPr id="713165705" name="Picture 31" descr="A graph with lines and number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642611" name="Picture 31" descr="A graph with lines and numbers&#10;&#10;Description automatically generated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751"/>
                          <a:stretch/>
                        </pic:blipFill>
                        <pic:spPr bwMode="auto">
                          <a:xfrm>
                            <a:off x="0" y="0"/>
                            <a:ext cx="1269365" cy="1219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15" w:type="dxa"/>
            <w:vAlign w:val="center"/>
          </w:tcPr>
          <w:p w14:paraId="4C777B1D" w14:textId="50848E20" w:rsidR="00D300AE" w:rsidRDefault="008F149C" w:rsidP="00D300A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4D39D2" wp14:editId="60B90378">
                  <wp:extent cx="1269365" cy="1229959"/>
                  <wp:effectExtent l="0" t="0" r="635" b="2540"/>
                  <wp:docPr id="1494171986" name="Picture 32" descr="A graph of lines and dots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224879" name="Picture 32" descr="A graph of lines and dots&#10;&#10;Description automatically generated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6524"/>
                          <a:stretch/>
                        </pic:blipFill>
                        <pic:spPr bwMode="auto">
                          <a:xfrm>
                            <a:off x="0" y="0"/>
                            <a:ext cx="1269365" cy="1229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AC411F" w14:textId="32721385" w:rsidR="002F6214" w:rsidRPr="00D26E94" w:rsidRDefault="00D300AE">
      <w:pPr>
        <w:rPr>
          <w:rFonts w:ascii="Times New Roman" w:hAnsi="Times New Roman" w:cs="Times New Roman"/>
          <w:noProof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A29975C" wp14:editId="5F16F221">
                <wp:simplePos x="0" y="0"/>
                <wp:positionH relativeFrom="column">
                  <wp:posOffset>-495300</wp:posOffset>
                </wp:positionH>
                <wp:positionV relativeFrom="paragraph">
                  <wp:posOffset>-3179520</wp:posOffset>
                </wp:positionV>
                <wp:extent cx="1196340" cy="274320"/>
                <wp:effectExtent l="3810" t="0" r="13970" b="13970"/>
                <wp:wrapNone/>
                <wp:docPr id="204290517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CC9A56A" w14:textId="77777777" w:rsidR="00D300AE" w:rsidRPr="00B51E87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COJO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9975C" id="_x0000_s1042" type="#_x0000_t202" style="position:absolute;margin-left:-39pt;margin-top:-250.35pt;width:94.2pt;height:21.6pt;rotation:-90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/1aPQIAAJQ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" fillcolor="white [3201]" strokecolor="black [3213]" strokeweight="1pt">
                <v:textbox>
                  <w:txbxContent>
                    <w:p w14:paraId="5CC9A56A" w14:textId="77777777" w:rsidR="00D300AE" w:rsidRPr="00B51E87" w:rsidRDefault="00D300AE" w:rsidP="00D300A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COJO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3CA5777" wp14:editId="235BBE51">
                <wp:simplePos x="0" y="0"/>
                <wp:positionH relativeFrom="column">
                  <wp:posOffset>-495300</wp:posOffset>
                </wp:positionH>
                <wp:positionV relativeFrom="paragraph">
                  <wp:posOffset>-779145</wp:posOffset>
                </wp:positionV>
                <wp:extent cx="1196340" cy="274320"/>
                <wp:effectExtent l="3810" t="0" r="13970" b="13970"/>
                <wp:wrapNone/>
                <wp:docPr id="387432215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0DD2FBC" w14:textId="77777777" w:rsidR="00D300AE" w:rsidRDefault="00D300AE" w:rsidP="00D300AE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MTAG</w:t>
                            </w:r>
                          </w:p>
                          <w:p w14:paraId="107CF519" w14:textId="77777777" w:rsidR="00D300AE" w:rsidRPr="00B51E87" w:rsidRDefault="00D300AE" w:rsidP="00D300AE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A5777" id="_x0000_s1043" type="#_x0000_t202" style="position:absolute;margin-left:-39pt;margin-top:-61.35pt;width:94.2pt;height:21.6pt;rotation:-90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" fillcolor="white [3201]" strokecolor="black [3213]" strokeweight="1pt">
                <v:textbox>
                  <w:txbxContent>
                    <w:p w14:paraId="10DD2FBC" w14:textId="77777777" w:rsidR="00D300AE" w:rsidRDefault="00D300AE" w:rsidP="00D300AE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MTAG</w:t>
                      </w:r>
                    </w:p>
                    <w:p w14:paraId="107CF519" w14:textId="77777777" w:rsidR="00D300AE" w:rsidRPr="00B51E87" w:rsidRDefault="00D300AE" w:rsidP="00D300AE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B1845">
        <w:rPr>
          <w:rFonts w:ascii="Times New Roman" w:hAnsi="Times New Roman" w:cs="Times New Roman"/>
          <w:noProof/>
          <w:lang w:val="en-US"/>
        </w:rPr>
        <w:t xml:space="preserve">Figure </w:t>
      </w:r>
      <w:r w:rsidR="006C254F">
        <w:rPr>
          <w:rFonts w:ascii="Times New Roman" w:hAnsi="Times New Roman" w:cs="Times New Roman"/>
          <w:noProof/>
          <w:lang w:val="en-US"/>
        </w:rPr>
        <w:t>3</w:t>
      </w:r>
      <w:r w:rsidR="004B1845">
        <w:rPr>
          <w:rFonts w:ascii="Times New Roman" w:hAnsi="Times New Roman" w:cs="Times New Roman"/>
          <w:noProof/>
          <w:lang w:val="en-US"/>
        </w:rPr>
        <w:t xml:space="preserve">. </w:t>
      </w:r>
      <w:r w:rsidR="004B1845" w:rsidRPr="00D26E94">
        <w:rPr>
          <w:rFonts w:ascii="Times New Roman" w:hAnsi="Times New Roman" w:cs="Times New Roman"/>
          <w:noProof/>
          <w:lang w:val="en-US"/>
        </w:rPr>
        <w:t xml:space="preserve">Scatter plot of the Mendelian randomization (MR) analysis: </w:t>
      </w:r>
      <w:r w:rsidR="004B1845">
        <w:rPr>
          <w:rFonts w:ascii="Times New Roman" w:hAnsi="Times New Roman" w:cs="Times New Roman"/>
          <w:noProof/>
          <w:lang w:val="en-US"/>
        </w:rPr>
        <w:t>two</w:t>
      </w:r>
      <w:r w:rsidR="004B1845" w:rsidRPr="00D26E94">
        <w:rPr>
          <w:rFonts w:ascii="Times New Roman" w:hAnsi="Times New Roman" w:cs="Times New Roman"/>
          <w:noProof/>
          <w:lang w:val="en-US"/>
        </w:rPr>
        <w:t>-sample Mendelian randomization (</w:t>
      </w:r>
      <w:r w:rsidR="004B1845">
        <w:rPr>
          <w:rFonts w:ascii="Times New Roman" w:hAnsi="Times New Roman" w:cs="Times New Roman"/>
          <w:noProof/>
          <w:lang w:val="en-US"/>
        </w:rPr>
        <w:t>T</w:t>
      </w:r>
      <w:r w:rsidR="004B1845" w:rsidRPr="00D26E94">
        <w:rPr>
          <w:rFonts w:ascii="Times New Roman" w:hAnsi="Times New Roman" w:cs="Times New Roman"/>
          <w:noProof/>
          <w:lang w:val="en-US"/>
        </w:rPr>
        <w:t>SMR)</w:t>
      </w:r>
      <w:r w:rsidR="004B1845" w:rsidRPr="00D26E9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7287B83" wp14:editId="07171E72">
                <wp:simplePos x="0" y="0"/>
                <wp:positionH relativeFrom="column">
                  <wp:posOffset>-490855</wp:posOffset>
                </wp:positionH>
                <wp:positionV relativeFrom="paragraph">
                  <wp:posOffset>-4368800</wp:posOffset>
                </wp:positionV>
                <wp:extent cx="1196340" cy="274320"/>
                <wp:effectExtent l="3810" t="0" r="13970" b="13970"/>
                <wp:wrapNone/>
                <wp:docPr id="3965289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E1A05F6" w14:textId="77777777" w:rsidR="004B1845" w:rsidRPr="00B51E87" w:rsidRDefault="004B1845" w:rsidP="004B18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GWAS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87B83" id="_x0000_s1044" type="#_x0000_t202" style="position:absolute;margin-left:-38.65pt;margin-top:-344pt;width:94.2pt;height:21.6pt;rotation:-90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" fillcolor="white [3201]" strokecolor="black [3213]" strokeweight="1pt">
                <v:textbox>
                  <w:txbxContent>
                    <w:p w14:paraId="2E1A05F6" w14:textId="77777777" w:rsidR="004B1845" w:rsidRPr="00B51E87" w:rsidRDefault="004B1845" w:rsidP="004B184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GWAS</w:t>
                      </w:r>
                    </w:p>
                  </w:txbxContent>
                </v:textbox>
              </v:shape>
            </w:pict>
          </mc:Fallback>
        </mc:AlternateContent>
      </w:r>
      <w:r w:rsidR="004B1845" w:rsidRPr="00D26E9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CF7A454" wp14:editId="6367E4BC">
                <wp:simplePos x="0" y="0"/>
                <wp:positionH relativeFrom="column">
                  <wp:posOffset>-492760</wp:posOffset>
                </wp:positionH>
                <wp:positionV relativeFrom="paragraph">
                  <wp:posOffset>-1978025</wp:posOffset>
                </wp:positionV>
                <wp:extent cx="1196340" cy="274320"/>
                <wp:effectExtent l="3810" t="0" r="13970" b="13970"/>
                <wp:wrapNone/>
                <wp:docPr id="21295661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F2B3968" w14:textId="77777777" w:rsidR="004B1845" w:rsidRPr="00B51E87" w:rsidRDefault="004B1845" w:rsidP="004B18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SAIGE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7A454" id="_x0000_s1045" type="#_x0000_t202" style="position:absolute;margin-left:-38.8pt;margin-top:-155.75pt;width:94.2pt;height:21.6pt;rotation:-90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" fillcolor="white [3201]" strokecolor="black [3213]" strokeweight="1pt">
                <v:textbox>
                  <w:txbxContent>
                    <w:p w14:paraId="7F2B3968" w14:textId="77777777" w:rsidR="004B1845" w:rsidRPr="00B51E87" w:rsidRDefault="004B1845" w:rsidP="004B184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SAIGE</w:t>
                      </w:r>
                    </w:p>
                  </w:txbxContent>
                </v:textbox>
              </v:shape>
            </w:pict>
          </mc:Fallback>
        </mc:AlternateContent>
      </w:r>
      <w:r w:rsidR="004B1845">
        <w:rPr>
          <w:rFonts w:ascii="Times New Roman" w:hAnsi="Times New Roman" w:cs="Times New Roman"/>
          <w:noProof/>
          <w:lang w:val="en-US"/>
        </w:rPr>
        <w:t xml:space="preserve">. </w:t>
      </w:r>
      <w:r w:rsidR="004B1845" w:rsidRPr="00D26E94">
        <w:rPr>
          <w:rFonts w:ascii="Times New Roman" w:hAnsi="Times New Roman" w:cs="Times New Roman"/>
          <w:noProof/>
          <w:lang w:val="en-US"/>
        </w:rPr>
        <w:t>GWAS: genome-wide association study; COJO: conditional and joint association analysis; IBS, inflammatory bowel disease; DEP, depression; DED, dry eye disease. * SAIGE was only applied in the IBS to DEP, DEP to IBS, IBS to DED, and DED to IBS groups due to the low case‒control ratio.</w:t>
      </w:r>
      <w:r w:rsidR="002F6214">
        <w:rPr>
          <w:lang w:val="en-US"/>
        </w:rPr>
        <w:br w:type="page"/>
      </w:r>
    </w:p>
    <w:p w14:paraId="436B5C8A" w14:textId="79E3A1BB" w:rsidR="005B3BB3" w:rsidRDefault="002F6214">
      <w:pPr>
        <w:rPr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4045F4" wp14:editId="0A6DAD0C">
                <wp:simplePos x="0" y="0"/>
                <wp:positionH relativeFrom="column">
                  <wp:posOffset>6666230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05237232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ADACBB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4045F4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524.9pt;margin-top:-.6pt;width:94.2pt;height:22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" fillcolor="white [3201]" strokecolor="black [3213]" strokeweight="1pt">
                <v:textbox>
                  <w:txbxContent>
                    <w:p w14:paraId="02ADACBB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23C303B" wp14:editId="72498B30">
                <wp:simplePos x="0" y="0"/>
                <wp:positionH relativeFrom="column">
                  <wp:posOffset>5474970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8406329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731F5C0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C303B" id="_x0000_s1027" type="#_x0000_t202" style="position:absolute;margin-left:431.1pt;margin-top:-.6pt;width:94.2pt;height:22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" fillcolor="white [3201]" strokecolor="black [3213]" strokeweight="1pt">
                <v:textbox>
                  <w:txbxContent>
                    <w:p w14:paraId="6731F5C0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7A6D2E9" wp14:editId="5148D614">
                <wp:simplePos x="0" y="0"/>
                <wp:positionH relativeFrom="column">
                  <wp:posOffset>4273550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34555757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CAE7F8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A6D2E9" id="_x0000_s1028" type="#_x0000_t202" style="position:absolute;margin-left:336.5pt;margin-top:-.6pt;width:94.2pt;height:22.6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" fillcolor="white [3201]" strokecolor="black [3213]" strokeweight="1pt">
                <v:textbox>
                  <w:txbxContent>
                    <w:p w14:paraId="34CAE7F8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B5B2E44" wp14:editId="4A9500B4">
                <wp:simplePos x="0" y="0"/>
                <wp:positionH relativeFrom="column">
                  <wp:posOffset>1881505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87520669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DB3D49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B2E44" id="_x0000_s1029" type="#_x0000_t202" style="position:absolute;margin-left:148.15pt;margin-top:-.6pt;width:94.2pt;height:22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" fillcolor="white [3201]" strokecolor="black [3213]" strokeweight="1pt">
                <v:textbox>
                  <w:txbxContent>
                    <w:p w14:paraId="4BDB3D49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74BED0C" wp14:editId="072C53BC">
                <wp:simplePos x="0" y="0"/>
                <wp:positionH relativeFrom="column">
                  <wp:posOffset>3082925</wp:posOffset>
                </wp:positionH>
                <wp:positionV relativeFrom="paragraph">
                  <wp:posOffset>-7620</wp:posOffset>
                </wp:positionV>
                <wp:extent cx="1196340" cy="287020"/>
                <wp:effectExtent l="0" t="0" r="10160" b="17780"/>
                <wp:wrapNone/>
                <wp:docPr id="121343396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6851DF6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BED0C" id="_x0000_s1030" type="#_x0000_t202" style="position:absolute;margin-left:242.75pt;margin-top:-.6pt;width:94.2pt;height:22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" fillcolor="white [3201]" strokecolor="black [3213]" strokeweight="1pt">
                <v:textbox>
                  <w:txbxContent>
                    <w:p w14:paraId="56851DF6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BEF20B9" wp14:editId="43A7F01F">
                <wp:simplePos x="0" y="0"/>
                <wp:positionH relativeFrom="column">
                  <wp:posOffset>691116</wp:posOffset>
                </wp:positionH>
                <wp:positionV relativeFrom="paragraph">
                  <wp:posOffset>-7162</wp:posOffset>
                </wp:positionV>
                <wp:extent cx="1196340" cy="287079"/>
                <wp:effectExtent l="0" t="0" r="10160" b="17780"/>
                <wp:wrapNone/>
                <wp:docPr id="189985777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69ED603" w14:textId="77777777" w:rsidR="002F6214" w:rsidRPr="00B51E87" w:rsidRDefault="002F6214" w:rsidP="002F6214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F20B9" id="_x0000_s1031" type="#_x0000_t202" style="position:absolute;margin-left:54.4pt;margin-top:-.55pt;width:94.2pt;height:22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" fillcolor="white [3201]" strokecolor="black [3213]" strokeweight="1pt">
                <v:textbox>
                  <w:txbxContent>
                    <w:p w14:paraId="469ED603" w14:textId="77777777" w:rsidR="002F6214" w:rsidRPr="00B51E87" w:rsidRDefault="002F6214" w:rsidP="002F6214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62DDB42" wp14:editId="62FED0F9">
                <wp:simplePos x="0" y="0"/>
                <wp:positionH relativeFrom="column">
                  <wp:posOffset>-220980</wp:posOffset>
                </wp:positionH>
                <wp:positionV relativeFrom="paragraph">
                  <wp:posOffset>4324985</wp:posOffset>
                </wp:positionV>
                <wp:extent cx="1196340" cy="274320"/>
                <wp:effectExtent l="3810" t="0" r="13970" b="13970"/>
                <wp:wrapNone/>
                <wp:docPr id="13606112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07C39C0" w14:textId="5945E5B8" w:rsid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MTAG</w:t>
                            </w:r>
                          </w:p>
                          <w:p w14:paraId="0A288233" w14:textId="77777777" w:rsidR="00B51E87" w:rsidRPr="00B51E87" w:rsidRDefault="00B51E87" w:rsidP="00B51E8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DDB42" id="_x0000_s1032" type="#_x0000_t202" style="position:absolute;margin-left:-17.4pt;margin-top:340.55pt;width:94.2pt;height:21.6pt;rotation:-90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6tm9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" fillcolor="white [3201]" strokecolor="black [3213]" strokeweight="1pt">
                <v:textbox>
                  <w:txbxContent>
                    <w:p w14:paraId="207C39C0" w14:textId="5945E5B8" w:rsid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MTAG</w:t>
                      </w:r>
                    </w:p>
                    <w:p w14:paraId="0A288233" w14:textId="77777777" w:rsidR="00B51E87" w:rsidRPr="00B51E87" w:rsidRDefault="00B51E87" w:rsidP="00B51E87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B2B63C" wp14:editId="64A3D771">
                <wp:simplePos x="0" y="0"/>
                <wp:positionH relativeFrom="column">
                  <wp:posOffset>-220345</wp:posOffset>
                </wp:positionH>
                <wp:positionV relativeFrom="paragraph">
                  <wp:posOffset>3126740</wp:posOffset>
                </wp:positionV>
                <wp:extent cx="1196340" cy="274320"/>
                <wp:effectExtent l="3810" t="0" r="13970" b="13970"/>
                <wp:wrapNone/>
                <wp:docPr id="62397529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DFBA988" w14:textId="2729F8B6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SAIGE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2B63C" id="_x0000_s1033" type="#_x0000_t202" style="position:absolute;margin-left:-17.35pt;margin-top:246.2pt;width:94.2pt;height:21.6pt;rotation:-9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WJZo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" fillcolor="white [3201]" strokecolor="black [3213]" strokeweight="1pt">
                <v:textbox>
                  <w:txbxContent>
                    <w:p w14:paraId="5DFBA988" w14:textId="2729F8B6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SAIGE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1C07A63" wp14:editId="7C8CF4F8">
                <wp:simplePos x="0" y="0"/>
                <wp:positionH relativeFrom="column">
                  <wp:posOffset>-220980</wp:posOffset>
                </wp:positionH>
                <wp:positionV relativeFrom="paragraph">
                  <wp:posOffset>1931670</wp:posOffset>
                </wp:positionV>
                <wp:extent cx="1196340" cy="274320"/>
                <wp:effectExtent l="3810" t="0" r="13970" b="13970"/>
                <wp:wrapNone/>
                <wp:docPr id="18394134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083BB59" w14:textId="7439C0A1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COJO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07A63" id="_x0000_s1034" type="#_x0000_t202" style="position:absolute;margin-left:-17.4pt;margin-top:152.1pt;width:94.2pt;height:21.6pt;rotation:-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" fillcolor="white [3201]" strokecolor="black [3213]" strokeweight="1pt">
                <v:textbox>
                  <w:txbxContent>
                    <w:p w14:paraId="1083BB59" w14:textId="7439C0A1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COJO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355AE64" wp14:editId="03BE9FBD">
                <wp:simplePos x="0" y="0"/>
                <wp:positionH relativeFrom="column">
                  <wp:posOffset>-218189</wp:posOffset>
                </wp:positionH>
                <wp:positionV relativeFrom="paragraph">
                  <wp:posOffset>735641</wp:posOffset>
                </wp:positionV>
                <wp:extent cx="1196340" cy="274320"/>
                <wp:effectExtent l="3810" t="0" r="13970" b="13970"/>
                <wp:wrapNone/>
                <wp:docPr id="12192723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7D4BA6A" w14:textId="1BFF997B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GWAS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5AE64" id="_x0000_s1035" type="#_x0000_t202" style="position:absolute;margin-left:-17.2pt;margin-top:57.9pt;width:94.2pt;height:21.6pt;rotation:-90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" fillcolor="white [3201]" strokecolor="black [3213]" strokeweight="1pt">
                <v:textbox>
                  <w:txbxContent>
                    <w:p w14:paraId="57D4BA6A" w14:textId="1BFF997B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GWAS</w:t>
                      </w:r>
                    </w:p>
                  </w:txbxContent>
                </v:textbox>
              </v:shape>
            </w:pict>
          </mc:Fallback>
        </mc:AlternateContent>
      </w:r>
      <w:r w:rsidR="00BD0DF0">
        <w:rPr>
          <w:noProof/>
        </w:rPr>
        <w:drawing>
          <wp:anchor distT="0" distB="0" distL="114300" distR="114300" simplePos="0" relativeHeight="251670528" behindDoc="1" locked="0" layoutInCell="1" allowOverlap="1" wp14:anchorId="0AB9D80C" wp14:editId="407A410D">
            <wp:simplePos x="0" y="0"/>
            <wp:positionH relativeFrom="column">
              <wp:posOffset>573538</wp:posOffset>
            </wp:positionH>
            <wp:positionV relativeFrom="paragraph">
              <wp:posOffset>286636</wp:posOffset>
            </wp:positionV>
            <wp:extent cx="7230745" cy="4820285"/>
            <wp:effectExtent l="0" t="0" r="0" b="5715"/>
            <wp:wrapTopAndBottom/>
            <wp:docPr id="10210845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8457" name="Picture 1" descr="A screenshot of a graph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745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D42D8D" w14:textId="44337EAE" w:rsidR="00BD0DF0" w:rsidRPr="006E25C8" w:rsidRDefault="002F6214">
      <w:pPr>
        <w:rPr>
          <w:rFonts w:ascii="Times New Roman" w:hAnsi="Times New Roman" w:cs="Times New Roman"/>
          <w:sz w:val="21"/>
          <w:szCs w:val="21"/>
          <w:lang w:val="en-US"/>
        </w:rPr>
      </w:pP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Figure </w:t>
      </w:r>
      <w:r w:rsidR="006C254F">
        <w:rPr>
          <w:rFonts w:ascii="Times New Roman" w:hAnsi="Times New Roman" w:cs="Times New Roman"/>
          <w:sz w:val="21"/>
          <w:szCs w:val="21"/>
          <w:lang w:val="en-US"/>
        </w:rPr>
        <w:t>4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Effect size (beta) of leave-one-out (LOO) approach for heterogeneity analysis of one-sample Mendelian randomization (OSMR) using the inverse-variance weighted (IVW) method. LOO omits instrumental single-nucleotide polymorphisms (SNPs) one by one to explore whether the MR estimates were disproportionately influenced by certain SNPs. GWAS: genome-wide association study; COJO: conditional and joint association analysis</w:t>
      </w:r>
      <w:r>
        <w:rPr>
          <w:rFonts w:ascii="Times New Roman" w:hAnsi="Times New Roman" w:cs="Times New Roman"/>
          <w:sz w:val="21"/>
          <w:szCs w:val="21"/>
          <w:lang w:val="en-US"/>
        </w:rPr>
        <w:t xml:space="preserve">; IBS, inflammatory bowel disease; </w:t>
      </w:r>
      <w:r w:rsidR="006E25C8">
        <w:rPr>
          <w:rFonts w:ascii="Times New Roman" w:hAnsi="Times New Roman" w:cs="Times New Roman"/>
          <w:sz w:val="21"/>
          <w:szCs w:val="21"/>
          <w:lang w:val="en-US"/>
        </w:rPr>
        <w:t xml:space="preserve">DEP, depression; </w:t>
      </w:r>
      <w:r>
        <w:rPr>
          <w:rFonts w:ascii="Times New Roman" w:hAnsi="Times New Roman" w:cs="Times New Roman"/>
          <w:sz w:val="21"/>
          <w:szCs w:val="21"/>
          <w:lang w:val="en-US"/>
        </w:rPr>
        <w:t>DED, dry eye disease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* SAIGE was only applied in the IBS to DEP, DEP to IBS, IBS to DED, and DED to IBS groups due to the low case‒control ratio.</w:t>
      </w:r>
      <w:r w:rsidR="00BD0DF0">
        <w:rPr>
          <w:lang w:val="en-US"/>
        </w:rPr>
        <w:br w:type="page"/>
      </w:r>
    </w:p>
    <w:p w14:paraId="7B4F9C77" w14:textId="404DF83E" w:rsidR="00B51E87" w:rsidRDefault="0084407A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59B7068A" wp14:editId="0A393F4A">
            <wp:simplePos x="0" y="0"/>
            <wp:positionH relativeFrom="column">
              <wp:posOffset>414655</wp:posOffset>
            </wp:positionH>
            <wp:positionV relativeFrom="paragraph">
              <wp:posOffset>321945</wp:posOffset>
            </wp:positionV>
            <wp:extent cx="7230110" cy="4820285"/>
            <wp:effectExtent l="0" t="0" r="0" b="5715"/>
            <wp:wrapTopAndBottom/>
            <wp:docPr id="769270003" name="Picture 2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270003" name="Picture 2" descr="A screenshot of a graph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01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732DC35" wp14:editId="513DA86A">
                <wp:simplePos x="0" y="0"/>
                <wp:positionH relativeFrom="column">
                  <wp:posOffset>534035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0682397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F5121B6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DC35" id="_x0000_s1056" type="#_x0000_t202" style="position:absolute;margin-left:42.05pt;margin-top:.1pt;width:94.2pt;height:21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m4WcNw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" fillcolor="white [3201]" strokecolor="black [3213]" strokeweight="1pt">
                <v:textbox>
                  <w:txbxContent>
                    <w:p w14:paraId="4F5121B6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B9FCD7B" wp14:editId="4572BCA1">
                <wp:simplePos x="0" y="0"/>
                <wp:positionH relativeFrom="column">
                  <wp:posOffset>2927985</wp:posOffset>
                </wp:positionH>
                <wp:positionV relativeFrom="paragraph">
                  <wp:posOffset>635</wp:posOffset>
                </wp:positionV>
                <wp:extent cx="1196340" cy="274320"/>
                <wp:effectExtent l="0" t="0" r="10160" b="17780"/>
                <wp:wrapNone/>
                <wp:docPr id="170654478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6D0C74D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IBS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FCD7B" id="_x0000_s1057" type="#_x0000_t202" style="position:absolute;margin-left:230.55pt;margin-top:.05pt;width:94.2pt;height:21.6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cpJNw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" fillcolor="white [3201]" strokecolor="black [3213]" strokeweight="1pt">
                <v:textbox>
                  <w:txbxContent>
                    <w:p w14:paraId="36D0C74D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IBS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A8704A" wp14:editId="5DBB4953">
                <wp:simplePos x="0" y="0"/>
                <wp:positionH relativeFrom="column">
                  <wp:posOffset>1725295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09309421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34721730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8704A" id="_x0000_s1058" type="#_x0000_t202" style="position:absolute;margin-left:135.85pt;margin-top:.1pt;width:94.2pt;height:21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" fillcolor="white [3201]" strokecolor="black [3213]" strokeweight="1pt">
                <v:textbox>
                  <w:txbxContent>
                    <w:p w14:paraId="34721730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C3D5AFC" wp14:editId="74F8D103">
                <wp:simplePos x="0" y="0"/>
                <wp:positionH relativeFrom="column">
                  <wp:posOffset>4118610</wp:posOffset>
                </wp:positionH>
                <wp:positionV relativeFrom="paragraph">
                  <wp:posOffset>1270</wp:posOffset>
                </wp:positionV>
                <wp:extent cx="1196340" cy="274320"/>
                <wp:effectExtent l="0" t="0" r="10160" b="17780"/>
                <wp:wrapNone/>
                <wp:docPr id="13309814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BB6244B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IBS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D5AFC" id="_x0000_s1059" type="#_x0000_t202" style="position:absolute;margin-left:324.3pt;margin-top:.1pt;width:94.2pt;height:21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SyQ4OA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" fillcolor="white [3201]" strokecolor="black [3213]" strokeweight="1pt">
                <v:textbox>
                  <w:txbxContent>
                    <w:p w14:paraId="7BB6244B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IBS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2DF5BDD" wp14:editId="08775475">
                <wp:simplePos x="0" y="0"/>
                <wp:positionH relativeFrom="column">
                  <wp:posOffset>5318760</wp:posOffset>
                </wp:positionH>
                <wp:positionV relativeFrom="paragraph">
                  <wp:posOffset>0</wp:posOffset>
                </wp:positionV>
                <wp:extent cx="1196340" cy="274320"/>
                <wp:effectExtent l="0" t="0" r="10160" b="17780"/>
                <wp:wrapNone/>
                <wp:docPr id="412435612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214E004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DED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5BDD" id="_x0000_s1060" type="#_x0000_t202" style="position:absolute;margin-left:418.8pt;margin-top:0;width:94.2pt;height:21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" fillcolor="white [3201]" strokecolor="black [3213]" strokeweight="1pt">
                <v:textbox>
                  <w:txbxContent>
                    <w:p w14:paraId="0214E004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DED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DEP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42BCCF8" wp14:editId="5095B64D">
                <wp:simplePos x="0" y="0"/>
                <wp:positionH relativeFrom="column">
                  <wp:posOffset>6511925</wp:posOffset>
                </wp:positionH>
                <wp:positionV relativeFrom="paragraph">
                  <wp:posOffset>0</wp:posOffset>
                </wp:positionV>
                <wp:extent cx="1196340" cy="274320"/>
                <wp:effectExtent l="0" t="0" r="10160" b="17780"/>
                <wp:wrapNone/>
                <wp:docPr id="14734006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11CF3222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DEP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Pr="00B51E87">
                              <w:rPr>
                                <w:rFonts w:ascii="Cambria Math" w:hAnsi="Cambria Math" w:cs="Cambria Math"/>
                                <w:b/>
                                <w:bCs/>
                                <w:lang w:val="en-US"/>
                              </w:rPr>
                              <w:t>⟶</w:t>
                            </w:r>
                            <w:r w:rsidRPr="00B51E87"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 xml:space="preserve"> DE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BCCF8" id="_x0000_s1041" type="#_x0000_t202" style="position:absolute;margin-left:512.75pt;margin-top:0;width:94.2pt;height:21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" fillcolor="white [3201]" strokecolor="black [3213]" strokeweight="1pt">
                <v:textbox>
                  <w:txbxContent>
                    <w:p w14:paraId="11CF3222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DEP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</w:t>
                      </w:r>
                      <w:r w:rsidRPr="00B51E87">
                        <w:rPr>
                          <w:rFonts w:ascii="Cambria Math" w:hAnsi="Cambria Math" w:cs="Cambria Math"/>
                          <w:b/>
                          <w:bCs/>
                          <w:lang w:val="en-US"/>
                        </w:rPr>
                        <w:t>⟶</w:t>
                      </w:r>
                      <w:r w:rsidRPr="00B51E87"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 xml:space="preserve"> DE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D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C6A7BDB" wp14:editId="2DF95099">
                <wp:simplePos x="0" y="0"/>
                <wp:positionH relativeFrom="column">
                  <wp:posOffset>-454660</wp:posOffset>
                </wp:positionH>
                <wp:positionV relativeFrom="paragraph">
                  <wp:posOffset>733425</wp:posOffset>
                </wp:positionV>
                <wp:extent cx="1196340" cy="274320"/>
                <wp:effectExtent l="3810" t="0" r="13970" b="13970"/>
                <wp:wrapNone/>
                <wp:docPr id="103146021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7660BCA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GWAS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A7BDB" id="_x0000_s1062" type="#_x0000_t202" style="position:absolute;margin-left:-35.8pt;margin-top:57.75pt;width:94.2pt;height:21.6pt;rotation:-9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" fillcolor="white [3201]" strokecolor="black [3213]" strokeweight="1pt">
                <v:textbox>
                  <w:txbxContent>
                    <w:p w14:paraId="57660BCA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GWAS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009748F" wp14:editId="47C6BACE">
                <wp:simplePos x="0" y="0"/>
                <wp:positionH relativeFrom="column">
                  <wp:posOffset>-457200</wp:posOffset>
                </wp:positionH>
                <wp:positionV relativeFrom="paragraph">
                  <wp:posOffset>1929765</wp:posOffset>
                </wp:positionV>
                <wp:extent cx="1196340" cy="274320"/>
                <wp:effectExtent l="3810" t="0" r="13970" b="13970"/>
                <wp:wrapNone/>
                <wp:docPr id="99203129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0B327B66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COJO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9748F" id="_x0000_s1043" type="#_x0000_t202" style="position:absolute;margin-left:-36pt;margin-top:151.95pt;width:94.2pt;height:21.6pt;rotation:-9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" fillcolor="white [3201]" strokecolor="black [3213]" strokeweight="1pt">
                <v:textbox>
                  <w:txbxContent>
                    <w:p w14:paraId="0B327B66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COJO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BA63123" wp14:editId="61EC780F">
                <wp:simplePos x="0" y="0"/>
                <wp:positionH relativeFrom="column">
                  <wp:posOffset>-456565</wp:posOffset>
                </wp:positionH>
                <wp:positionV relativeFrom="paragraph">
                  <wp:posOffset>3124835</wp:posOffset>
                </wp:positionV>
                <wp:extent cx="1196340" cy="274320"/>
                <wp:effectExtent l="3810" t="0" r="13970" b="13970"/>
                <wp:wrapNone/>
                <wp:docPr id="23386954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71395129" w14:textId="77777777" w:rsidR="00B51E87" w:rsidRP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SAIGE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63123" id="_x0000_s1044" type="#_x0000_t202" style="position:absolute;margin-left:-35.95pt;margin-top:246.05pt;width:94.2pt;height:21.6pt;rotation:-90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" fillcolor="white [3201]" strokecolor="black [3213]" strokeweight="1pt">
                <v:textbox>
                  <w:txbxContent>
                    <w:p w14:paraId="71395129" w14:textId="77777777" w:rsidR="00B51E87" w:rsidRP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SAIGE</w:t>
                      </w:r>
                    </w:p>
                  </w:txbxContent>
                </v:textbox>
              </v:shape>
            </w:pict>
          </mc:Fallback>
        </mc:AlternateContent>
      </w:r>
      <w:r w:rsidR="00B51E8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C240E52" wp14:editId="017ADFE8">
                <wp:simplePos x="0" y="0"/>
                <wp:positionH relativeFrom="column">
                  <wp:posOffset>-457200</wp:posOffset>
                </wp:positionH>
                <wp:positionV relativeFrom="paragraph">
                  <wp:posOffset>4323080</wp:posOffset>
                </wp:positionV>
                <wp:extent cx="1196340" cy="274320"/>
                <wp:effectExtent l="3810" t="0" r="13970" b="13970"/>
                <wp:wrapNone/>
                <wp:docPr id="297683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9634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EA566E6" w14:textId="77777777" w:rsidR="00B51E87" w:rsidRDefault="00B51E87" w:rsidP="00B51E8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  <w:t>MTAG</w:t>
                            </w:r>
                          </w:p>
                          <w:p w14:paraId="5A697B57" w14:textId="77777777" w:rsidR="00B51E87" w:rsidRPr="00B51E87" w:rsidRDefault="00B51E87" w:rsidP="00B51E87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40E52" id="_x0000_s1045" type="#_x0000_t202" style="position:absolute;margin-left:-36pt;margin-top:340.4pt;width:94.2pt;height:21.6pt;rotation:-90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" fillcolor="white [3201]" strokecolor="black [3213]" strokeweight="1pt">
                <v:textbox>
                  <w:txbxContent>
                    <w:p w14:paraId="6EA566E6" w14:textId="77777777" w:rsidR="00B51E87" w:rsidRDefault="00B51E87" w:rsidP="00B51E8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  <w:t>MTAG</w:t>
                      </w:r>
                    </w:p>
                    <w:p w14:paraId="5A697B57" w14:textId="77777777" w:rsidR="00B51E87" w:rsidRPr="00B51E87" w:rsidRDefault="00B51E87" w:rsidP="00B51E87">
                      <w:pPr>
                        <w:rPr>
                          <w:rFonts w:ascii="Times New Roman" w:hAnsi="Times New Roman" w:cs="Times New Roman"/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370AB9C" w14:textId="7E70B8CE" w:rsidR="0084407A" w:rsidRDefault="00456BB2">
      <w:pPr>
        <w:rPr>
          <w:rFonts w:ascii="Times New Roman" w:hAnsi="Times New Roman" w:cs="Times New Roman"/>
          <w:sz w:val="21"/>
          <w:szCs w:val="21"/>
          <w:lang w:val="en-US"/>
        </w:rPr>
      </w:pP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Figure </w:t>
      </w:r>
      <w:r w:rsidR="006C254F">
        <w:rPr>
          <w:rFonts w:ascii="Times New Roman" w:hAnsi="Times New Roman" w:cs="Times New Roman"/>
          <w:sz w:val="21"/>
          <w:szCs w:val="21"/>
          <w:lang w:val="en-US"/>
        </w:rPr>
        <w:t>5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 xml:space="preserve">. Effect size (beta) of leave-one-out (LOO) approach for heterogeneity analysis of </w:t>
      </w:r>
      <w:r>
        <w:rPr>
          <w:rFonts w:ascii="Times New Roman" w:hAnsi="Times New Roman" w:cs="Times New Roman"/>
          <w:sz w:val="21"/>
          <w:szCs w:val="21"/>
          <w:lang w:val="en-US"/>
        </w:rPr>
        <w:t>two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-sample Mendelian randomization (</w:t>
      </w:r>
      <w:r>
        <w:rPr>
          <w:rFonts w:ascii="Times New Roman" w:hAnsi="Times New Roman" w:cs="Times New Roman"/>
          <w:sz w:val="21"/>
          <w:szCs w:val="21"/>
          <w:lang w:val="en-US"/>
        </w:rPr>
        <w:t>T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SMR) using the inverse-variance weighted (IVW) method. LOO omits instrumental single-nucleotide polymorphisms (SNPs) one by one to explore whether the MR estimates were disproportionately influenced by certain SNPs. GWAS: genome-wide association study; COJO: conditional and joint association analysis</w:t>
      </w:r>
      <w:r>
        <w:rPr>
          <w:rFonts w:ascii="Times New Roman" w:hAnsi="Times New Roman" w:cs="Times New Roman"/>
          <w:sz w:val="21"/>
          <w:szCs w:val="21"/>
          <w:lang w:val="en-US"/>
        </w:rPr>
        <w:t>; IBS, inflammatory bowel disease; DEP, depression; DED, dry eye disease</w:t>
      </w:r>
      <w:r w:rsidRPr="002F6214">
        <w:rPr>
          <w:rFonts w:ascii="Times New Roman" w:hAnsi="Times New Roman" w:cs="Times New Roman"/>
          <w:sz w:val="21"/>
          <w:szCs w:val="21"/>
          <w:lang w:val="en-US"/>
        </w:rPr>
        <w:t>. * SAIGE was only applied in the IBS to DEP, DEP to IBS, IBS to DED, and DED to IBS groups due to the low case‒control ratio.</w:t>
      </w:r>
      <w:r w:rsidR="0084407A">
        <w:rPr>
          <w:rFonts w:ascii="Times New Roman" w:hAnsi="Times New Roman" w:cs="Times New Roman"/>
          <w:sz w:val="21"/>
          <w:szCs w:val="21"/>
          <w:lang w:val="en-US"/>
        </w:rPr>
        <w:br w:type="page"/>
      </w:r>
    </w:p>
    <w:p w14:paraId="7FD53797" w14:textId="747E0F2F" w:rsidR="0084407A" w:rsidRDefault="0084407A" w:rsidP="00FC10AA">
      <w:pPr>
        <w:rPr>
          <w:rFonts w:ascii="Times New Roman" w:hAnsi="Times New Roman" w:cs="Times New Roman"/>
          <w:sz w:val="21"/>
          <w:szCs w:val="21"/>
          <w:lang w:val="en-US"/>
        </w:rPr>
      </w:pPr>
    </w:p>
    <w:p w14:paraId="6C401A58" w14:textId="5C0FA13E" w:rsidR="00BD0DF0" w:rsidRPr="005B3BB3" w:rsidRDefault="00BD0DF0">
      <w:pPr>
        <w:rPr>
          <w:lang w:val="en-US"/>
        </w:rPr>
      </w:pPr>
    </w:p>
    <w:sectPr w:rsidR="00BD0DF0" w:rsidRPr="005B3BB3" w:rsidSect="00CC2FE6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896AE6" w14:textId="77777777" w:rsidR="002B154A" w:rsidRDefault="002B154A" w:rsidP="00B51E87">
      <w:r>
        <w:separator/>
      </w:r>
    </w:p>
  </w:endnote>
  <w:endnote w:type="continuationSeparator" w:id="0">
    <w:p w14:paraId="46FA210E" w14:textId="77777777" w:rsidR="002B154A" w:rsidRDefault="002B154A" w:rsidP="00B51E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136528" w14:textId="77777777" w:rsidR="002B154A" w:rsidRDefault="002B154A" w:rsidP="00B51E87">
      <w:r>
        <w:separator/>
      </w:r>
    </w:p>
  </w:footnote>
  <w:footnote w:type="continuationSeparator" w:id="0">
    <w:p w14:paraId="36F0CF1A" w14:textId="77777777" w:rsidR="002B154A" w:rsidRDefault="002B154A" w:rsidP="00B51E8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7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7B91"/>
    <w:rsid w:val="0004162F"/>
    <w:rsid w:val="000873EC"/>
    <w:rsid w:val="000D7217"/>
    <w:rsid w:val="001A53FC"/>
    <w:rsid w:val="002147FA"/>
    <w:rsid w:val="002B154A"/>
    <w:rsid w:val="002F6214"/>
    <w:rsid w:val="00393E5C"/>
    <w:rsid w:val="003C000B"/>
    <w:rsid w:val="003C7B91"/>
    <w:rsid w:val="00456BB2"/>
    <w:rsid w:val="004B1845"/>
    <w:rsid w:val="00514FF4"/>
    <w:rsid w:val="00553DB7"/>
    <w:rsid w:val="00577C5D"/>
    <w:rsid w:val="005B3BB3"/>
    <w:rsid w:val="005E73D4"/>
    <w:rsid w:val="006C254F"/>
    <w:rsid w:val="006D6553"/>
    <w:rsid w:val="006E25C8"/>
    <w:rsid w:val="007E28AC"/>
    <w:rsid w:val="00812D6C"/>
    <w:rsid w:val="0084407A"/>
    <w:rsid w:val="00851D53"/>
    <w:rsid w:val="008638A6"/>
    <w:rsid w:val="0088035F"/>
    <w:rsid w:val="008954E1"/>
    <w:rsid w:val="008E5C59"/>
    <w:rsid w:val="008F149C"/>
    <w:rsid w:val="00967C90"/>
    <w:rsid w:val="00A61002"/>
    <w:rsid w:val="00A700A9"/>
    <w:rsid w:val="00B51E87"/>
    <w:rsid w:val="00B53857"/>
    <w:rsid w:val="00BA3E61"/>
    <w:rsid w:val="00BD0DF0"/>
    <w:rsid w:val="00CC2FE6"/>
    <w:rsid w:val="00D26E94"/>
    <w:rsid w:val="00D300AE"/>
    <w:rsid w:val="00D50FC2"/>
    <w:rsid w:val="00DD5F81"/>
    <w:rsid w:val="00E81F34"/>
    <w:rsid w:val="00EE2D8F"/>
    <w:rsid w:val="00F07D6E"/>
    <w:rsid w:val="00FC10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510BD"/>
  <w15:chartTrackingRefBased/>
  <w15:docId w15:val="{761CCF21-5775-6B47-9315-A0FBB75CF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7B91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7B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7B91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7B91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7B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7B91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7B91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7B91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7B91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7B91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7B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7B91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7B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7B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7B91"/>
    <w:rPr>
      <w:rFonts w:eastAsiaTheme="majorEastAsia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7B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7B91"/>
    <w:rPr>
      <w:rFonts w:eastAsiaTheme="majorEastAsia" w:cstheme="majorBidi"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7B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7B91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C7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7B91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C7B91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C7B9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7B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7B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7B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7B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7B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7B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51E87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B51E87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B51E87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B51E87"/>
    <w:rPr>
      <w:sz w:val="20"/>
      <w:szCs w:val="20"/>
    </w:rPr>
  </w:style>
  <w:style w:type="table" w:styleId="TableGrid">
    <w:name w:val="Table Grid"/>
    <w:basedOn w:val="TableNormal"/>
    <w:uiPriority w:val="39"/>
    <w:rsid w:val="00FC10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.~WRD0001</Template>
  <TotalTime>54</TotalTime>
  <Pages>6</Pages>
  <Words>327</Words>
  <Characters>1869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佳欣 盧</dc:creator>
  <cp:keywords/>
  <dc:description/>
  <cp:lastModifiedBy>佳欣 盧</cp:lastModifiedBy>
  <cp:revision>16</cp:revision>
  <dcterms:created xsi:type="dcterms:W3CDTF">2024-08-03T19:30:00Z</dcterms:created>
  <dcterms:modified xsi:type="dcterms:W3CDTF">2024-09-09T12:41:00Z</dcterms:modified>
</cp:coreProperties>
</file>