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88A1E" w14:textId="5F628E6D" w:rsidR="005B3BB3" w:rsidRDefault="005B3BB3">
      <w:pPr>
        <w:rPr>
          <w:lang w:val="en-US"/>
        </w:rPr>
      </w:pPr>
    </w:p>
    <w:p w14:paraId="2AAC411F" w14:textId="77777777" w:rsidR="002F6214" w:rsidRDefault="002F6214">
      <w:pPr>
        <w:rPr>
          <w:lang w:val="en-US"/>
        </w:rPr>
      </w:pPr>
      <w:r>
        <w:rPr>
          <w:lang w:val="en-US"/>
        </w:rPr>
        <w:br w:type="page"/>
      </w:r>
    </w:p>
    <w:p w14:paraId="436B5C8A" w14:textId="79E3A1BB" w:rsidR="005B3BB3" w:rsidRDefault="002F6214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4045F4" wp14:editId="0A6DAD0C">
                <wp:simplePos x="0" y="0"/>
                <wp:positionH relativeFrom="column">
                  <wp:posOffset>6666230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052372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ADACBB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045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24.9pt;margin-top:-.6pt;width:94.2pt;height:22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" fillcolor="white [3201]" strokecolor="black [3213]" strokeweight="1pt">
                <v:textbox>
                  <w:txbxContent>
                    <w:p w14:paraId="02ADACBB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3C303B" wp14:editId="72498B30">
                <wp:simplePos x="0" y="0"/>
                <wp:positionH relativeFrom="column">
                  <wp:posOffset>5474970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8406329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31F5C0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303B" id="_x0000_s1027" type="#_x0000_t202" style="position:absolute;margin-left:431.1pt;margin-top:-.6pt;width:94.2pt;height:22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3wANQIAAIQ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" fillcolor="white [3201]" strokecolor="black [3213]" strokeweight="1pt">
                <v:textbox>
                  <w:txbxContent>
                    <w:p w14:paraId="6731F5C0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A6D2E9" wp14:editId="5148D614">
                <wp:simplePos x="0" y="0"/>
                <wp:positionH relativeFrom="column">
                  <wp:posOffset>4273550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3455575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CAE7F8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6D2E9" id="_x0000_s1028" type="#_x0000_t202" style="position:absolute;margin-left:336.5pt;margin-top:-.6pt;width:94.2pt;height:2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92kNwIAAIQ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" fillcolor="white [3201]" strokecolor="black [3213]" strokeweight="1pt">
                <v:textbox>
                  <w:txbxContent>
                    <w:p w14:paraId="34CAE7F8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5B2E44" wp14:editId="4A9500B4">
                <wp:simplePos x="0" y="0"/>
                <wp:positionH relativeFrom="column">
                  <wp:posOffset>1881505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8752066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DB3D49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2E44" id="_x0000_s1029" type="#_x0000_t202" style="position:absolute;margin-left:148.15pt;margin-top:-.6pt;width:94.2pt;height:2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" fillcolor="white [3201]" strokecolor="black [3213]" strokeweight="1pt">
                <v:textbox>
                  <w:txbxContent>
                    <w:p w14:paraId="4BDB3D49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4BED0C" wp14:editId="072C53BC">
                <wp:simplePos x="0" y="0"/>
                <wp:positionH relativeFrom="column">
                  <wp:posOffset>3082925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2134339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51DF6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D0C" id="_x0000_s1030" type="#_x0000_t202" style="position:absolute;margin-left:242.75pt;margin-top:-.6pt;width:94.2pt;height:2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" fillcolor="white [3201]" strokecolor="black [3213]" strokeweight="1pt">
                <v:textbox>
                  <w:txbxContent>
                    <w:p w14:paraId="56851DF6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EF20B9" wp14:editId="43A7F01F">
                <wp:simplePos x="0" y="0"/>
                <wp:positionH relativeFrom="column">
                  <wp:posOffset>691116</wp:posOffset>
                </wp:positionH>
                <wp:positionV relativeFrom="paragraph">
                  <wp:posOffset>-7162</wp:posOffset>
                </wp:positionV>
                <wp:extent cx="1196340" cy="287079"/>
                <wp:effectExtent l="0" t="0" r="10160" b="17780"/>
                <wp:wrapNone/>
                <wp:docPr id="18998577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9ED603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20B9" id="_x0000_s1031" type="#_x0000_t202" style="position:absolute;margin-left:54.4pt;margin-top:-.55pt;width:94.2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" fillcolor="white [3201]" strokecolor="black [3213]" strokeweight="1pt">
                <v:textbox>
                  <w:txbxContent>
                    <w:p w14:paraId="469ED603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2DDB42" wp14:editId="62FED0F9">
                <wp:simplePos x="0" y="0"/>
                <wp:positionH relativeFrom="column">
                  <wp:posOffset>-220980</wp:posOffset>
                </wp:positionH>
                <wp:positionV relativeFrom="paragraph">
                  <wp:posOffset>4324985</wp:posOffset>
                </wp:positionV>
                <wp:extent cx="1196340" cy="274320"/>
                <wp:effectExtent l="3810" t="0" r="13970" b="13970"/>
                <wp:wrapNone/>
                <wp:docPr id="13606112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07C39C0" w14:textId="5945E5B8" w:rsid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0A288233" w14:textId="77777777" w:rsidR="00B51E87" w:rsidRPr="00B51E87" w:rsidRDefault="00B51E87" w:rsidP="00B51E8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DB42" id="_x0000_s1032" type="#_x0000_t202" style="position:absolute;margin-left:-17.4pt;margin-top:340.55pt;width:94.2pt;height:21.6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tm9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+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" fillcolor="white [3201]" strokecolor="black [3213]" strokeweight="1pt">
                <v:textbox>
                  <w:txbxContent>
                    <w:p w14:paraId="207C39C0" w14:textId="5945E5B8" w:rsid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0A288233" w14:textId="77777777" w:rsidR="00B51E87" w:rsidRPr="00B51E87" w:rsidRDefault="00B51E87" w:rsidP="00B51E87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B2B63C" wp14:editId="64A3D771">
                <wp:simplePos x="0" y="0"/>
                <wp:positionH relativeFrom="column">
                  <wp:posOffset>-220345</wp:posOffset>
                </wp:positionH>
                <wp:positionV relativeFrom="paragraph">
                  <wp:posOffset>3126740</wp:posOffset>
                </wp:positionV>
                <wp:extent cx="1196340" cy="274320"/>
                <wp:effectExtent l="3810" t="0" r="13970" b="13970"/>
                <wp:wrapNone/>
                <wp:docPr id="6239752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DFBA988" w14:textId="2729F8B6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2B63C" id="_x0000_s1033" type="#_x0000_t202" style="position:absolute;margin-left:-17.35pt;margin-top:246.2pt;width:94.2pt;height:21.6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JZo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5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" fillcolor="white [3201]" strokecolor="black [3213]" strokeweight="1pt">
                <v:textbox>
                  <w:txbxContent>
                    <w:p w14:paraId="5DFBA988" w14:textId="2729F8B6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C07A63" wp14:editId="7C8CF4F8">
                <wp:simplePos x="0" y="0"/>
                <wp:positionH relativeFrom="column">
                  <wp:posOffset>-220980</wp:posOffset>
                </wp:positionH>
                <wp:positionV relativeFrom="paragraph">
                  <wp:posOffset>1931670</wp:posOffset>
                </wp:positionV>
                <wp:extent cx="1196340" cy="274320"/>
                <wp:effectExtent l="3810" t="0" r="13970" b="13970"/>
                <wp:wrapNone/>
                <wp:docPr id="18394134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83BB59" w14:textId="7439C0A1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7A63" id="_x0000_s1034" type="#_x0000_t202" style="position:absolute;margin-left:-17.4pt;margin-top:152.1pt;width:94.2pt;height:21.6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SMz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" fillcolor="white [3201]" strokecolor="black [3213]" strokeweight="1pt">
                <v:textbox>
                  <w:txbxContent>
                    <w:p w14:paraId="1083BB59" w14:textId="7439C0A1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55AE64" wp14:editId="03BE9FBD">
                <wp:simplePos x="0" y="0"/>
                <wp:positionH relativeFrom="column">
                  <wp:posOffset>-218189</wp:posOffset>
                </wp:positionH>
                <wp:positionV relativeFrom="paragraph">
                  <wp:posOffset>735641</wp:posOffset>
                </wp:positionV>
                <wp:extent cx="1196340" cy="274320"/>
                <wp:effectExtent l="3810" t="0" r="13970" b="13970"/>
                <wp:wrapNone/>
                <wp:docPr id="12192723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D4BA6A" w14:textId="1BFF997B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5AE64" id="_x0000_s1035" type="#_x0000_t202" style="position:absolute;margin-left:-17.2pt;margin-top:57.9pt;width:94.2pt;height:21.6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" fillcolor="white [3201]" strokecolor="black [3213]" strokeweight="1pt">
                <v:textbox>
                  <w:txbxContent>
                    <w:p w14:paraId="57D4BA6A" w14:textId="1BFF997B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w:drawing>
          <wp:anchor distT="0" distB="0" distL="114300" distR="114300" simplePos="0" relativeHeight="251670528" behindDoc="1" locked="0" layoutInCell="1" allowOverlap="1" wp14:anchorId="0AB9D80C" wp14:editId="407A410D">
            <wp:simplePos x="0" y="0"/>
            <wp:positionH relativeFrom="column">
              <wp:posOffset>573538</wp:posOffset>
            </wp:positionH>
            <wp:positionV relativeFrom="paragraph">
              <wp:posOffset>286636</wp:posOffset>
            </wp:positionV>
            <wp:extent cx="7230745" cy="4820285"/>
            <wp:effectExtent l="0" t="0" r="0" b="5715"/>
            <wp:wrapTopAndBottom/>
            <wp:docPr id="1021084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457" name="Picture 1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42D8D" w14:textId="2F2AE56F" w:rsidR="00BD0DF0" w:rsidRPr="006E25C8" w:rsidRDefault="002F6214">
      <w:pPr>
        <w:rPr>
          <w:rFonts w:ascii="Times New Roman" w:hAnsi="Times New Roman" w:cs="Times New Roman"/>
          <w:sz w:val="21"/>
          <w:szCs w:val="21"/>
          <w:lang w:val="en-US"/>
        </w:rPr>
      </w:pPr>
      <w:proofErr w:type="gramStart"/>
      <w:r w:rsidRPr="002F6214">
        <w:rPr>
          <w:rFonts w:ascii="Times New Roman" w:hAnsi="Times New Roman" w:cs="Times New Roman"/>
          <w:sz w:val="21"/>
          <w:szCs w:val="21"/>
          <w:lang w:val="en-US"/>
        </w:rPr>
        <w:t>Figure .</w:t>
      </w:r>
      <w:proofErr w:type="gramEnd"/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 Effect size (beta) of leave-one-out (LOO) approach for heterogeneity analysis of one-sample Mendelian randomization (OSMR)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; IBS, inflammatory bowel disease; </w:t>
      </w:r>
      <w:r w:rsidR="006E25C8">
        <w:rPr>
          <w:rFonts w:ascii="Times New Roman" w:hAnsi="Times New Roman" w:cs="Times New Roman"/>
          <w:sz w:val="21"/>
          <w:szCs w:val="21"/>
          <w:lang w:val="en-US"/>
        </w:rPr>
        <w:t xml:space="preserve">DEP, depression; </w:t>
      </w:r>
      <w:r>
        <w:rPr>
          <w:rFonts w:ascii="Times New Roman" w:hAnsi="Times New Roman" w:cs="Times New Roman"/>
          <w:sz w:val="21"/>
          <w:szCs w:val="21"/>
          <w:lang w:val="en-US"/>
        </w:rPr>
        <w:t>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BD0DF0">
        <w:rPr>
          <w:lang w:val="en-US"/>
        </w:rPr>
        <w:br w:type="page"/>
      </w:r>
    </w:p>
    <w:p w14:paraId="7B4F9C77" w14:textId="01BB6B08" w:rsidR="00B51E87" w:rsidRDefault="0084407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59B7068A" wp14:editId="0F8C1E5F">
            <wp:simplePos x="0" y="0"/>
            <wp:positionH relativeFrom="column">
              <wp:posOffset>414655</wp:posOffset>
            </wp:positionH>
            <wp:positionV relativeFrom="paragraph">
              <wp:posOffset>321945</wp:posOffset>
            </wp:positionV>
            <wp:extent cx="7230110" cy="4820285"/>
            <wp:effectExtent l="0" t="0" r="0" b="5715"/>
            <wp:wrapTopAndBottom/>
            <wp:docPr id="76927000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0003" name="Picture 2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2DC35" wp14:editId="167ED3C3">
                <wp:simplePos x="0" y="0"/>
                <wp:positionH relativeFrom="column">
                  <wp:posOffset>534035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682397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F5121B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2DC35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42.05pt;margin-top:.1pt;width:94.2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" fillcolor="white [3201]" strokecolor="black [3213]" strokeweight="1pt">
                <v:textbox>
                  <w:txbxContent>
                    <w:p w14:paraId="4F5121B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9FCD7B" wp14:editId="0621C8C7">
                <wp:simplePos x="0" y="0"/>
                <wp:positionH relativeFrom="column">
                  <wp:posOffset>2927985</wp:posOffset>
                </wp:positionH>
                <wp:positionV relativeFrom="paragraph">
                  <wp:posOffset>635</wp:posOffset>
                </wp:positionV>
                <wp:extent cx="1196340" cy="274320"/>
                <wp:effectExtent l="0" t="0" r="10160" b="17780"/>
                <wp:wrapNone/>
                <wp:docPr id="1706544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D0C74D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CD7B" id="_x0000_s1037" type="#_x0000_t202" style="position:absolute;margin-left:230.55pt;margin-top:.05pt;width:94.2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WUS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" fillcolor="white [3201]" strokecolor="black [3213]" strokeweight="1pt">
                <v:textbox>
                  <w:txbxContent>
                    <w:p w14:paraId="36D0C74D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A8704A" wp14:editId="65A85716">
                <wp:simplePos x="0" y="0"/>
                <wp:positionH relativeFrom="column">
                  <wp:posOffset>1725295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930942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721730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704A" id="_x0000_s1038" type="#_x0000_t202" style="position:absolute;margin-left:135.85pt;margin-top:.1pt;width:94.2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cS2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" fillcolor="white [3201]" strokecolor="black [3213]" strokeweight="1pt">
                <v:textbox>
                  <w:txbxContent>
                    <w:p w14:paraId="34721730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3D5AFC" wp14:editId="2B869900">
                <wp:simplePos x="0" y="0"/>
                <wp:positionH relativeFrom="column">
                  <wp:posOffset>4118610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330981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BB6244B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5AFC" id="_x0000_s1039" type="#_x0000_t202" style="position:absolute;margin-left:324.3pt;margin-top:.1pt;width:94.2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4tjOA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" fillcolor="white [3201]" strokecolor="black [3213]" strokeweight="1pt">
                <v:textbox>
                  <w:txbxContent>
                    <w:p w14:paraId="7BB6244B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DF5BDD" wp14:editId="1A7F9512">
                <wp:simplePos x="0" y="0"/>
                <wp:positionH relativeFrom="column">
                  <wp:posOffset>5318760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412435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14E004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5BDD" id="_x0000_s1040" type="#_x0000_t202" style="position:absolute;margin-left:418.8pt;margin-top:0;width:94.2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vYk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" fillcolor="white [3201]" strokecolor="black [3213]" strokeweight="1pt">
                <v:textbox>
                  <w:txbxContent>
                    <w:p w14:paraId="0214E004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2BCCF8" wp14:editId="5095B64D">
                <wp:simplePos x="0" y="0"/>
                <wp:positionH relativeFrom="column">
                  <wp:posOffset>6511925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14734006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CF3222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CCF8" id="_x0000_s1041" type="#_x0000_t202" style="position:absolute;margin-left:512.75pt;margin-top:0;width:94.2pt;height:21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" fillcolor="white [3201]" strokecolor="black [3213]" strokeweight="1pt">
                <v:textbox>
                  <w:txbxContent>
                    <w:p w14:paraId="11CF3222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6A7BDB" wp14:editId="2DF95099">
                <wp:simplePos x="0" y="0"/>
                <wp:positionH relativeFrom="column">
                  <wp:posOffset>-454660</wp:posOffset>
                </wp:positionH>
                <wp:positionV relativeFrom="paragraph">
                  <wp:posOffset>733425</wp:posOffset>
                </wp:positionV>
                <wp:extent cx="1196340" cy="274320"/>
                <wp:effectExtent l="3810" t="0" r="13970" b="13970"/>
                <wp:wrapNone/>
                <wp:docPr id="10314602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660BCA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7BDB" id="_x0000_s1042" type="#_x0000_t202" style="position:absolute;margin-left:-35.8pt;margin-top:57.75pt;width:94.2pt;height:21.6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/1aPQIAAJQ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" fillcolor="white [3201]" strokecolor="black [3213]" strokeweight="1pt">
                <v:textbox>
                  <w:txbxContent>
                    <w:p w14:paraId="57660BCA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09748F" wp14:editId="47C6BACE">
                <wp:simplePos x="0" y="0"/>
                <wp:positionH relativeFrom="column">
                  <wp:posOffset>-457200</wp:posOffset>
                </wp:positionH>
                <wp:positionV relativeFrom="paragraph">
                  <wp:posOffset>1929765</wp:posOffset>
                </wp:positionV>
                <wp:extent cx="1196340" cy="274320"/>
                <wp:effectExtent l="3810" t="0" r="13970" b="13970"/>
                <wp:wrapNone/>
                <wp:docPr id="992031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327B6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748F" id="_x0000_s1043" type="#_x0000_t202" style="position:absolute;margin-left:-36pt;margin-top:151.95pt;width:94.2pt;height:21.6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0B327B6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A63123" wp14:editId="61EC780F">
                <wp:simplePos x="0" y="0"/>
                <wp:positionH relativeFrom="column">
                  <wp:posOffset>-456565</wp:posOffset>
                </wp:positionH>
                <wp:positionV relativeFrom="paragraph">
                  <wp:posOffset>3124835</wp:posOffset>
                </wp:positionV>
                <wp:extent cx="1196340" cy="274320"/>
                <wp:effectExtent l="3810" t="0" r="13970" b="13970"/>
                <wp:wrapNone/>
                <wp:docPr id="2338695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395129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63123" id="_x0000_s1044" type="#_x0000_t202" style="position:absolute;margin-left:-35.95pt;margin-top:246.05pt;width:94.2pt;height:21.6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71395129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240E52" wp14:editId="017ADFE8">
                <wp:simplePos x="0" y="0"/>
                <wp:positionH relativeFrom="column">
                  <wp:posOffset>-457200</wp:posOffset>
                </wp:positionH>
                <wp:positionV relativeFrom="paragraph">
                  <wp:posOffset>4323080</wp:posOffset>
                </wp:positionV>
                <wp:extent cx="1196340" cy="274320"/>
                <wp:effectExtent l="3810" t="0" r="13970" b="13970"/>
                <wp:wrapNone/>
                <wp:docPr id="297683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EA566E6" w14:textId="77777777" w:rsid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5A697B57" w14:textId="77777777" w:rsidR="00B51E87" w:rsidRPr="00B51E87" w:rsidRDefault="00B51E87" w:rsidP="00B51E8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0E52" id="_x0000_s1045" type="#_x0000_t202" style="position:absolute;margin-left:-36pt;margin-top:340.4pt;width:94.2pt;height:21.6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" fillcolor="white [3201]" strokecolor="black [3213]" strokeweight="1pt">
                <v:textbox>
                  <w:txbxContent>
                    <w:p w14:paraId="6EA566E6" w14:textId="77777777" w:rsid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5A697B57" w14:textId="77777777" w:rsidR="00B51E87" w:rsidRPr="00B51E87" w:rsidRDefault="00B51E87" w:rsidP="00B51E87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70AB9C" w14:textId="59D7CD9F" w:rsidR="0084407A" w:rsidRDefault="00456BB2">
      <w:pPr>
        <w:rPr>
          <w:rFonts w:ascii="Times New Roman" w:hAnsi="Times New Roman" w:cs="Times New Roman"/>
          <w:sz w:val="21"/>
          <w:szCs w:val="21"/>
          <w:lang w:val="en-US"/>
        </w:rPr>
      </w:pPr>
      <w:proofErr w:type="gramStart"/>
      <w:r w:rsidRPr="002F6214">
        <w:rPr>
          <w:rFonts w:ascii="Times New Roman" w:hAnsi="Times New Roman" w:cs="Times New Roman"/>
          <w:sz w:val="21"/>
          <w:szCs w:val="21"/>
          <w:lang w:val="en-US"/>
        </w:rPr>
        <w:t>Figure .</w:t>
      </w:r>
      <w:proofErr w:type="gramEnd"/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 Effect size (beta) of leave-one-out (LOO) approach for heterogeneity analysis of </w:t>
      </w:r>
      <w:r>
        <w:rPr>
          <w:rFonts w:ascii="Times New Roman" w:hAnsi="Times New Roman" w:cs="Times New Roman"/>
          <w:sz w:val="21"/>
          <w:szCs w:val="21"/>
          <w:lang w:val="en-US"/>
        </w:rPr>
        <w:t>two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-sample Mendelian randomization (</w:t>
      </w:r>
      <w:r>
        <w:rPr>
          <w:rFonts w:ascii="Times New Roman" w:hAnsi="Times New Roman" w:cs="Times New Roman"/>
          <w:sz w:val="21"/>
          <w:szCs w:val="21"/>
          <w:lang w:val="en-US"/>
        </w:rPr>
        <w:t>T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>; IBS, inflammatory bowel disease; DEP, depression; 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84407A">
        <w:rPr>
          <w:rFonts w:ascii="Times New Roman" w:hAnsi="Times New Roman" w:cs="Times New Roman"/>
          <w:sz w:val="21"/>
          <w:szCs w:val="21"/>
          <w:lang w:val="en-US"/>
        </w:rPr>
        <w:br w:type="page"/>
      </w:r>
    </w:p>
    <w:p w14:paraId="7FD53797" w14:textId="77777777" w:rsidR="0084407A" w:rsidRDefault="0084407A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6C401A58" w14:textId="5C0FA13E" w:rsidR="00BD0DF0" w:rsidRPr="005B3BB3" w:rsidRDefault="00BD0DF0">
      <w:pPr>
        <w:rPr>
          <w:lang w:val="en-US"/>
        </w:rPr>
      </w:pPr>
    </w:p>
    <w:sectPr w:rsidR="00BD0DF0" w:rsidRPr="005B3BB3" w:rsidSect="00CC2FE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A43989" w14:textId="77777777" w:rsidR="00C557F9" w:rsidRDefault="00C557F9" w:rsidP="00B51E87">
      <w:r>
        <w:separator/>
      </w:r>
    </w:p>
  </w:endnote>
  <w:endnote w:type="continuationSeparator" w:id="0">
    <w:p w14:paraId="6FEF41FC" w14:textId="77777777" w:rsidR="00C557F9" w:rsidRDefault="00C557F9" w:rsidP="00B51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193E6" w14:textId="77777777" w:rsidR="00C557F9" w:rsidRDefault="00C557F9" w:rsidP="00B51E87">
      <w:r>
        <w:separator/>
      </w:r>
    </w:p>
  </w:footnote>
  <w:footnote w:type="continuationSeparator" w:id="0">
    <w:p w14:paraId="4CEF64BC" w14:textId="77777777" w:rsidR="00C557F9" w:rsidRDefault="00C557F9" w:rsidP="00B51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91"/>
    <w:rsid w:val="0004162F"/>
    <w:rsid w:val="000873EC"/>
    <w:rsid w:val="000D7217"/>
    <w:rsid w:val="001A53FC"/>
    <w:rsid w:val="002F6214"/>
    <w:rsid w:val="00393E5C"/>
    <w:rsid w:val="003C000B"/>
    <w:rsid w:val="003C7B91"/>
    <w:rsid w:val="00456BB2"/>
    <w:rsid w:val="00514FF4"/>
    <w:rsid w:val="00553DB7"/>
    <w:rsid w:val="00577C5D"/>
    <w:rsid w:val="005B3BB3"/>
    <w:rsid w:val="005E73D4"/>
    <w:rsid w:val="006D6553"/>
    <w:rsid w:val="006E25C8"/>
    <w:rsid w:val="007E28AC"/>
    <w:rsid w:val="00812D6C"/>
    <w:rsid w:val="0084407A"/>
    <w:rsid w:val="008638A6"/>
    <w:rsid w:val="0088035F"/>
    <w:rsid w:val="008954E1"/>
    <w:rsid w:val="008E5C59"/>
    <w:rsid w:val="00967C90"/>
    <w:rsid w:val="00A61002"/>
    <w:rsid w:val="00A700A9"/>
    <w:rsid w:val="00B51E87"/>
    <w:rsid w:val="00B53857"/>
    <w:rsid w:val="00BA3E61"/>
    <w:rsid w:val="00BD0DF0"/>
    <w:rsid w:val="00C557F9"/>
    <w:rsid w:val="00CC2FE6"/>
    <w:rsid w:val="00D50FC2"/>
    <w:rsid w:val="00DD5F81"/>
    <w:rsid w:val="00E81F34"/>
    <w:rsid w:val="00EE2D8F"/>
    <w:rsid w:val="00F0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10BD"/>
  <w15:chartTrackingRefBased/>
  <w15:docId w15:val="{761CCF21-5775-6B47-9315-A0FBB75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B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B9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B9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B9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B9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B9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B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B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B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B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B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B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51E8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51E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.~WRD0001</Template>
  <TotalTime>21</TotalTime>
  <Pages>4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佳欣 盧</dc:creator>
  <cp:keywords/>
  <dc:description/>
  <cp:lastModifiedBy>佳欣 盧</cp:lastModifiedBy>
  <cp:revision>9</cp:revision>
  <dcterms:created xsi:type="dcterms:W3CDTF">2024-08-03T19:30:00Z</dcterms:created>
  <dcterms:modified xsi:type="dcterms:W3CDTF">2024-09-09T06:55:00Z</dcterms:modified>
</cp:coreProperties>
</file>